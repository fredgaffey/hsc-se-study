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BAD87" w14:textId="12B4686D" w:rsidR="00430F22" w:rsidRPr="007A2FD2" w:rsidRDefault="007C57DE" w:rsidP="00C3175C">
      <w:pPr>
        <w:pStyle w:val="Title"/>
        <w:rPr>
          <w:rFonts w:cs="Arial"/>
        </w:rPr>
      </w:pPr>
      <w:bookmarkStart w:id="0" w:name="_Hlk202344924"/>
      <w:r w:rsidRPr="007A2FD2">
        <w:rPr>
          <w:rFonts w:cs="Arial"/>
        </w:rPr>
        <w:t>Software Engineering</w:t>
      </w:r>
      <w:r w:rsidR="00430F22" w:rsidRPr="007A2FD2">
        <w:rPr>
          <w:rFonts w:cs="Arial"/>
        </w:rPr>
        <w:t xml:space="preserve"> </w:t>
      </w:r>
    </w:p>
    <w:p w14:paraId="7923DB41" w14:textId="46FCC202" w:rsidR="00430F22" w:rsidRPr="007A2FD2" w:rsidRDefault="00430F22" w:rsidP="00C3175C">
      <w:pPr>
        <w:pStyle w:val="Title"/>
        <w:rPr>
          <w:rFonts w:cs="Arial"/>
        </w:rPr>
      </w:pPr>
      <w:r w:rsidRPr="007A2FD2">
        <w:rPr>
          <w:rFonts w:cs="Arial"/>
        </w:rPr>
        <w:t>Trial Examination</w:t>
      </w:r>
    </w:p>
    <w:bookmarkEnd w:id="0"/>
    <w:p w14:paraId="798DD486" w14:textId="77777777" w:rsidR="00817D11" w:rsidRPr="007A2FD2" w:rsidRDefault="00817D11" w:rsidP="00C3175C">
      <w:pPr>
        <w:rPr>
          <w:sz w:val="32"/>
          <w:szCs w:val="32"/>
        </w:rPr>
      </w:pPr>
      <w:r w:rsidRPr="007A2FD2">
        <w:rPr>
          <w:sz w:val="32"/>
          <w:szCs w:val="32"/>
        </w:rPr>
        <w:t xml:space="preserve">2 hours 30 minutes including 10 minutes reading time. </w:t>
      </w:r>
    </w:p>
    <w:p w14:paraId="2AFE4303" w14:textId="77777777" w:rsidR="00817D11" w:rsidRPr="007A2FD2" w:rsidRDefault="00817D11" w:rsidP="00C3175C">
      <w:pPr>
        <w:rPr>
          <w:b/>
          <w:bCs/>
          <w:sz w:val="32"/>
          <w:szCs w:val="32"/>
        </w:rPr>
      </w:pPr>
      <w:r w:rsidRPr="007A2FD2">
        <w:rPr>
          <w:b/>
          <w:bCs/>
          <w:sz w:val="32"/>
          <w:szCs w:val="32"/>
        </w:rPr>
        <w:t>Total 80 marks</w:t>
      </w:r>
    </w:p>
    <w:p w14:paraId="67C7EC4E" w14:textId="15690913" w:rsidR="0008611F" w:rsidRPr="007A2FD2" w:rsidRDefault="00EA4101" w:rsidP="00C3175C">
      <w:pPr>
        <w:pStyle w:val="Subtitle0"/>
      </w:pPr>
      <w:r w:rsidRPr="007A2FD2">
        <w:br w:type="page"/>
      </w:r>
    </w:p>
    <w:p w14:paraId="164EE347" w14:textId="77777777" w:rsidR="007C57DE" w:rsidRPr="007A2FD2" w:rsidRDefault="00065C24" w:rsidP="00C3175C">
      <w:pPr>
        <w:rPr>
          <w:b/>
          <w:sz w:val="24"/>
        </w:rPr>
      </w:pPr>
      <w:r w:rsidRPr="007A2FD2">
        <w:rPr>
          <w:b/>
          <w:bCs/>
          <w:sz w:val="24"/>
        </w:rPr>
        <w:lastRenderedPageBreak/>
        <w:t xml:space="preserve">Question 1 </w:t>
      </w:r>
    </w:p>
    <w:p w14:paraId="6CF27357" w14:textId="04B10664" w:rsidR="007C57DE" w:rsidRPr="007A2FD2" w:rsidRDefault="007C57DE" w:rsidP="00C3175C">
      <w:pPr>
        <w:rPr>
          <w:rFonts w:eastAsia="Aptos"/>
          <w:sz w:val="24"/>
        </w:rPr>
      </w:pPr>
      <w:r w:rsidRPr="007A2FD2">
        <w:rPr>
          <w:rFonts w:eastAsia="Aptos"/>
          <w:sz w:val="24"/>
        </w:rPr>
        <w:t>What is a key feature of progressive web apps (PWAs)? (1 mark)</w:t>
      </w:r>
    </w:p>
    <w:p w14:paraId="2C3FC7F8" w14:textId="77777777" w:rsidR="007C57DE" w:rsidRPr="007A2FD2" w:rsidRDefault="007C57DE" w:rsidP="00C3175C">
      <w:pPr>
        <w:pStyle w:val="MultipleChoice"/>
        <w:spacing w:line="360" w:lineRule="auto"/>
      </w:pPr>
      <w:r w:rsidRPr="007A2FD2">
        <w:t xml:space="preserve">Require a constant Internet connection  </w:t>
      </w:r>
    </w:p>
    <w:p w14:paraId="25E73635" w14:textId="77777777" w:rsidR="007C57DE" w:rsidRPr="007A2FD2" w:rsidRDefault="007C57DE" w:rsidP="00C3175C">
      <w:pPr>
        <w:pStyle w:val="MultipleChoice"/>
        <w:spacing w:line="360" w:lineRule="auto"/>
      </w:pPr>
      <w:r w:rsidRPr="007A2FD2">
        <w:t xml:space="preserve">Can be installed like native apps </w:t>
      </w:r>
    </w:p>
    <w:p w14:paraId="3217632D" w14:textId="77777777" w:rsidR="007C57DE" w:rsidRPr="007A2FD2" w:rsidRDefault="007C57DE" w:rsidP="00C3175C">
      <w:pPr>
        <w:pStyle w:val="MultipleChoice"/>
        <w:spacing w:line="360" w:lineRule="auto"/>
      </w:pPr>
      <w:r w:rsidRPr="007A2FD2">
        <w:t xml:space="preserve">Only work in Internet Explorer  </w:t>
      </w:r>
    </w:p>
    <w:p w14:paraId="4644799B" w14:textId="77777777" w:rsidR="007C57DE" w:rsidRPr="007A2FD2" w:rsidRDefault="007C57DE" w:rsidP="00C3175C">
      <w:pPr>
        <w:pStyle w:val="MultipleChoice"/>
        <w:spacing w:line="360" w:lineRule="auto"/>
      </w:pPr>
      <w:r w:rsidRPr="007A2FD2">
        <w:t xml:space="preserve">Do not use JavaScript </w:t>
      </w:r>
    </w:p>
    <w:p w14:paraId="3F390672" w14:textId="173F16C0" w:rsidR="00065C24" w:rsidRPr="007A2FD2" w:rsidRDefault="007C57DE" w:rsidP="00C3175C">
      <w:pPr>
        <w:pStyle w:val="ExamTip"/>
        <w:spacing w:line="360" w:lineRule="auto"/>
        <w:rPr>
          <w:rFonts w:ascii="Arial" w:hAnsi="Arial" w:cs="Arial"/>
        </w:rPr>
      </w:pPr>
      <w:r w:rsidRPr="007A2FD2">
        <w:rPr>
          <w:rFonts w:ascii="Arial" w:hAnsi="Arial" w:cs="Arial"/>
        </w:rPr>
        <w:t>Choose one answer only</w:t>
      </w:r>
    </w:p>
    <w:p w14:paraId="09B9238D" w14:textId="6A5883BD" w:rsidR="00065C24" w:rsidRPr="007A2FD2" w:rsidRDefault="00065C24" w:rsidP="00C3175C">
      <w:pPr>
        <w:rPr>
          <w:b/>
          <w:sz w:val="24"/>
        </w:rPr>
      </w:pPr>
      <w:r w:rsidRPr="007A2FD2">
        <w:rPr>
          <w:b/>
          <w:sz w:val="24"/>
        </w:rPr>
        <w:t xml:space="preserve">Question 2 </w:t>
      </w:r>
    </w:p>
    <w:p w14:paraId="5E94EF6E" w14:textId="77777777" w:rsidR="007C57DE" w:rsidRPr="007A2FD2" w:rsidRDefault="007C57DE" w:rsidP="00C3175C">
      <w:pPr>
        <w:rPr>
          <w:rFonts w:eastAsia="Aptos"/>
          <w:sz w:val="24"/>
        </w:rPr>
      </w:pPr>
      <w:r w:rsidRPr="007A2FD2">
        <w:rPr>
          <w:rFonts w:eastAsia="Aptos"/>
          <w:sz w:val="24"/>
        </w:rPr>
        <w:t>Which language is typically used for client-side programming? (1 mark)</w:t>
      </w:r>
    </w:p>
    <w:p w14:paraId="12B22BA6" w14:textId="77777777" w:rsidR="007C57DE" w:rsidRPr="007A2FD2" w:rsidRDefault="007C57DE" w:rsidP="00C3175C">
      <w:pPr>
        <w:pStyle w:val="MultipleChoice"/>
        <w:spacing w:line="360" w:lineRule="auto"/>
      </w:pPr>
      <w:r w:rsidRPr="007A2FD2">
        <w:t>PHP</w:t>
      </w:r>
    </w:p>
    <w:p w14:paraId="58414D3B" w14:textId="77777777" w:rsidR="007C57DE" w:rsidRPr="007A2FD2" w:rsidRDefault="007C57DE" w:rsidP="00C3175C">
      <w:pPr>
        <w:pStyle w:val="MultipleChoice"/>
        <w:spacing w:line="360" w:lineRule="auto"/>
      </w:pPr>
      <w:r w:rsidRPr="007A2FD2">
        <w:t>Python</w:t>
      </w:r>
    </w:p>
    <w:p w14:paraId="5C3CA6AD" w14:textId="77777777" w:rsidR="007C57DE" w:rsidRPr="007A2FD2" w:rsidRDefault="007C57DE" w:rsidP="00C3175C">
      <w:pPr>
        <w:pStyle w:val="MultipleChoice"/>
        <w:spacing w:line="360" w:lineRule="auto"/>
      </w:pPr>
      <w:r w:rsidRPr="007A2FD2">
        <w:t>JavaScript</w:t>
      </w:r>
    </w:p>
    <w:p w14:paraId="1DD31750" w14:textId="77777777" w:rsidR="007C57DE" w:rsidRPr="007A2FD2" w:rsidRDefault="007C57DE" w:rsidP="00C3175C">
      <w:pPr>
        <w:pStyle w:val="MultipleChoice"/>
        <w:spacing w:line="360" w:lineRule="auto"/>
      </w:pPr>
      <w:r w:rsidRPr="007A2FD2">
        <w:t>SQL</w:t>
      </w:r>
    </w:p>
    <w:p w14:paraId="46321115" w14:textId="77777777" w:rsidR="007C57DE" w:rsidRPr="007A2FD2" w:rsidRDefault="007C57DE" w:rsidP="00C3175C">
      <w:pPr>
        <w:pStyle w:val="ExamTip"/>
        <w:spacing w:line="360" w:lineRule="auto"/>
        <w:rPr>
          <w:rFonts w:ascii="Arial" w:hAnsi="Arial" w:cs="Arial"/>
        </w:rPr>
      </w:pPr>
      <w:r w:rsidRPr="007A2FD2">
        <w:rPr>
          <w:rFonts w:ascii="Arial" w:hAnsi="Arial" w:cs="Arial"/>
        </w:rPr>
        <w:t>Choose one answer only</w:t>
      </w:r>
    </w:p>
    <w:p w14:paraId="34D0B73E" w14:textId="77777777" w:rsidR="00065C24" w:rsidRPr="007A2FD2" w:rsidRDefault="00065C24" w:rsidP="00C3175C">
      <w:pPr>
        <w:rPr>
          <w:b/>
          <w:sz w:val="24"/>
        </w:rPr>
      </w:pPr>
      <w:r w:rsidRPr="007A2FD2">
        <w:rPr>
          <w:b/>
          <w:sz w:val="24"/>
        </w:rPr>
        <w:t>Question 3</w:t>
      </w:r>
    </w:p>
    <w:p w14:paraId="520A9823" w14:textId="6AAFACAE" w:rsidR="007C57DE" w:rsidRPr="007A2FD2" w:rsidRDefault="007C57DE" w:rsidP="00C3175C">
      <w:pPr>
        <w:rPr>
          <w:rFonts w:eastAsia="Aptos"/>
          <w:sz w:val="24"/>
        </w:rPr>
      </w:pPr>
      <w:r w:rsidRPr="007A2FD2">
        <w:rPr>
          <w:rFonts w:eastAsia="Aptos"/>
          <w:sz w:val="24"/>
        </w:rPr>
        <w:t>A common machine learning model for unsupervised machine learning is (1 mark)</w:t>
      </w:r>
    </w:p>
    <w:p w14:paraId="7B7B5F63" w14:textId="77777777" w:rsidR="007C57DE" w:rsidRPr="007A2FD2" w:rsidRDefault="007C57DE" w:rsidP="00C3175C">
      <w:pPr>
        <w:pStyle w:val="MultipleChoice"/>
        <w:spacing w:line="360" w:lineRule="auto"/>
        <w:rPr>
          <w:lang w:val="en-US"/>
        </w:rPr>
      </w:pPr>
      <w:r w:rsidRPr="007A2FD2">
        <w:rPr>
          <w:lang w:val="en-US"/>
        </w:rPr>
        <w:t>Logistic regression</w:t>
      </w:r>
    </w:p>
    <w:p w14:paraId="47074FA7" w14:textId="77777777" w:rsidR="007C57DE" w:rsidRPr="007A2FD2" w:rsidRDefault="007C57DE" w:rsidP="00C3175C">
      <w:pPr>
        <w:pStyle w:val="MultipleChoice"/>
        <w:spacing w:line="360" w:lineRule="auto"/>
        <w:rPr>
          <w:lang w:val="en-US"/>
        </w:rPr>
      </w:pPr>
      <w:r w:rsidRPr="007A2FD2">
        <w:rPr>
          <w:lang w:val="en-US"/>
        </w:rPr>
        <w:t>Linear regression</w:t>
      </w:r>
    </w:p>
    <w:p w14:paraId="7E8788B7" w14:textId="77777777" w:rsidR="007C57DE" w:rsidRPr="007A2FD2" w:rsidRDefault="007C57DE" w:rsidP="00C3175C">
      <w:pPr>
        <w:pStyle w:val="MultipleChoice"/>
        <w:spacing w:line="360" w:lineRule="auto"/>
        <w:rPr>
          <w:lang w:val="en-US"/>
        </w:rPr>
      </w:pPr>
      <w:r w:rsidRPr="007A2FD2">
        <w:rPr>
          <w:lang w:val="en-US"/>
        </w:rPr>
        <w:t>Neural network</w:t>
      </w:r>
    </w:p>
    <w:p w14:paraId="3094C686" w14:textId="77777777" w:rsidR="007C57DE" w:rsidRPr="007A2FD2" w:rsidRDefault="007C57DE" w:rsidP="00C3175C">
      <w:pPr>
        <w:pStyle w:val="MultipleChoice"/>
        <w:spacing w:line="360" w:lineRule="auto"/>
        <w:rPr>
          <w:lang w:val="en-US"/>
        </w:rPr>
      </w:pPr>
      <w:r w:rsidRPr="007A2FD2">
        <w:t>K-Nearest Neighbour</w:t>
      </w:r>
    </w:p>
    <w:p w14:paraId="5690C7D6" w14:textId="77777777" w:rsidR="007C57DE" w:rsidRPr="007A2FD2" w:rsidRDefault="007C57DE" w:rsidP="00C3175C">
      <w:pPr>
        <w:pStyle w:val="ExamTip"/>
        <w:spacing w:line="360" w:lineRule="auto"/>
        <w:rPr>
          <w:rFonts w:ascii="Arial" w:hAnsi="Arial" w:cs="Arial"/>
        </w:rPr>
      </w:pPr>
      <w:bookmarkStart w:id="1" w:name="_Hlk202345101"/>
      <w:r w:rsidRPr="007A2FD2">
        <w:rPr>
          <w:rFonts w:ascii="Arial" w:hAnsi="Arial" w:cs="Arial"/>
        </w:rPr>
        <w:t>Choose one answer only</w:t>
      </w:r>
    </w:p>
    <w:bookmarkEnd w:id="1"/>
    <w:p w14:paraId="54741FA5" w14:textId="2D502F96" w:rsidR="007C57DE" w:rsidRPr="007A2FD2" w:rsidRDefault="007C57DE" w:rsidP="00C3175C">
      <w:pPr>
        <w:suppressAutoHyphens w:val="0"/>
        <w:spacing w:before="0" w:after="160"/>
        <w:rPr>
          <w:sz w:val="24"/>
        </w:rPr>
      </w:pPr>
      <w:r w:rsidRPr="007A2FD2">
        <w:rPr>
          <w:sz w:val="24"/>
        </w:rPr>
        <w:br w:type="page"/>
      </w:r>
    </w:p>
    <w:p w14:paraId="05EEEBFD" w14:textId="77777777" w:rsidR="00065C24" w:rsidRPr="007A2FD2" w:rsidRDefault="00065C24" w:rsidP="00C3175C">
      <w:pPr>
        <w:rPr>
          <w:b/>
          <w:sz w:val="24"/>
        </w:rPr>
      </w:pPr>
      <w:r w:rsidRPr="007A2FD2">
        <w:rPr>
          <w:b/>
          <w:sz w:val="24"/>
        </w:rPr>
        <w:lastRenderedPageBreak/>
        <w:t>Question 4</w:t>
      </w:r>
    </w:p>
    <w:p w14:paraId="35B3AC34" w14:textId="77777777" w:rsidR="007C57DE" w:rsidRPr="007A2FD2" w:rsidRDefault="007C57DE" w:rsidP="00C3175C">
      <w:pPr>
        <w:rPr>
          <w:rFonts w:eastAsia="Aptos"/>
          <w:sz w:val="24"/>
        </w:rPr>
      </w:pPr>
      <w:r w:rsidRPr="007A2FD2">
        <w:rPr>
          <w:rFonts w:eastAsia="Aptos"/>
          <w:sz w:val="24"/>
        </w:rPr>
        <w:t>Match the definitions to the concepts (2 marks)</w:t>
      </w:r>
    </w:p>
    <w:tbl>
      <w:tblPr>
        <w:tblStyle w:val="TableGrid1"/>
        <w:tblW w:w="8222" w:type="dxa"/>
        <w:tblLayout w:type="fixed"/>
        <w:tblLook w:val="04A0" w:firstRow="1" w:lastRow="0" w:firstColumn="1" w:lastColumn="0" w:noHBand="0" w:noVBand="1"/>
      </w:tblPr>
      <w:tblGrid>
        <w:gridCol w:w="3544"/>
        <w:gridCol w:w="4678"/>
      </w:tblGrid>
      <w:tr w:rsidR="00E254A7" w:rsidRPr="007A2FD2" w14:paraId="748907B6" w14:textId="77777777" w:rsidTr="00E254A7">
        <w:trPr>
          <w:trHeight w:val="300"/>
        </w:trPr>
        <w:tc>
          <w:tcPr>
            <w:tcW w:w="3544" w:type="dxa"/>
          </w:tcPr>
          <w:p w14:paraId="48E22167" w14:textId="19C11BFA" w:rsidR="00E254A7" w:rsidRPr="007A2FD2" w:rsidRDefault="00E254A7" w:rsidP="00E254A7">
            <w:pPr>
              <w:rPr>
                <w:rFonts w:eastAsiaTheme="minorHAnsi"/>
                <w:sz w:val="22"/>
                <w:lang w:val="en-AU" w:eastAsia="en-US"/>
              </w:rPr>
            </w:pPr>
            <w:r w:rsidRPr="007A2FD2">
              <w:rPr>
                <w:b/>
                <w:bCs/>
              </w:rPr>
              <w:t xml:space="preserve">Term </w:t>
            </w:r>
          </w:p>
        </w:tc>
        <w:tc>
          <w:tcPr>
            <w:tcW w:w="4678" w:type="dxa"/>
          </w:tcPr>
          <w:p w14:paraId="26285672" w14:textId="61C6747B" w:rsidR="00E254A7" w:rsidRPr="007A2FD2" w:rsidRDefault="00E254A7" w:rsidP="00E254A7">
            <w:pPr>
              <w:rPr>
                <w:rFonts w:eastAsiaTheme="minorHAnsi"/>
                <w:sz w:val="22"/>
                <w:lang w:val="en-AU" w:eastAsia="en-US"/>
              </w:rPr>
            </w:pPr>
            <w:r w:rsidRPr="007A2FD2">
              <w:rPr>
                <w:b/>
                <w:bCs/>
              </w:rPr>
              <w:t>Definition</w:t>
            </w:r>
          </w:p>
        </w:tc>
      </w:tr>
      <w:tr w:rsidR="00E254A7" w:rsidRPr="007A2FD2" w14:paraId="2C72D028" w14:textId="77777777" w:rsidTr="00E254A7">
        <w:trPr>
          <w:trHeight w:val="300"/>
        </w:trPr>
        <w:tc>
          <w:tcPr>
            <w:tcW w:w="3544" w:type="dxa"/>
          </w:tcPr>
          <w:p w14:paraId="47F9C914" w14:textId="705DCE6F" w:rsidR="00E254A7" w:rsidRPr="007A2FD2" w:rsidRDefault="00E254A7" w:rsidP="00E254A7">
            <w:pPr>
              <w:rPr>
                <w:rFonts w:eastAsiaTheme="minorHAnsi"/>
                <w:sz w:val="22"/>
                <w:lang w:val="en-AU" w:eastAsia="en-US"/>
              </w:rPr>
            </w:pPr>
            <w:r w:rsidRPr="007A2FD2">
              <w:t>1.decryption</w:t>
            </w:r>
          </w:p>
        </w:tc>
        <w:tc>
          <w:tcPr>
            <w:tcW w:w="4678" w:type="dxa"/>
          </w:tcPr>
          <w:p w14:paraId="54A3D6C3" w14:textId="047D4986" w:rsidR="00E254A7" w:rsidRPr="007A2FD2" w:rsidRDefault="00E254A7" w:rsidP="00E254A7">
            <w:pPr>
              <w:rPr>
                <w:rFonts w:eastAsiaTheme="minorHAnsi"/>
                <w:sz w:val="22"/>
                <w:lang w:val="en-AU" w:eastAsia="en-US"/>
              </w:rPr>
            </w:pPr>
            <w:r w:rsidRPr="007A2FD2">
              <w:t>A) Converts data into a fixed-length value that cannot be reversed</w:t>
            </w:r>
          </w:p>
        </w:tc>
      </w:tr>
      <w:tr w:rsidR="00E254A7" w:rsidRPr="007A2FD2" w14:paraId="77C70D93" w14:textId="77777777" w:rsidTr="00E254A7">
        <w:trPr>
          <w:trHeight w:val="300"/>
        </w:trPr>
        <w:tc>
          <w:tcPr>
            <w:tcW w:w="3544" w:type="dxa"/>
          </w:tcPr>
          <w:p w14:paraId="4BA855CA" w14:textId="4E147E8B" w:rsidR="00E254A7" w:rsidRPr="007A2FD2" w:rsidRDefault="00E254A7" w:rsidP="00E254A7">
            <w:pPr>
              <w:rPr>
                <w:rFonts w:eastAsiaTheme="minorHAnsi"/>
                <w:sz w:val="22"/>
                <w:lang w:val="en-AU" w:eastAsia="en-US"/>
              </w:rPr>
            </w:pPr>
            <w:r w:rsidRPr="007A2FD2">
              <w:t>2.digital Signature</w:t>
            </w:r>
          </w:p>
        </w:tc>
        <w:tc>
          <w:tcPr>
            <w:tcW w:w="4678" w:type="dxa"/>
          </w:tcPr>
          <w:p w14:paraId="13EFF642" w14:textId="65A04BEC" w:rsidR="00E254A7" w:rsidRPr="007A2FD2" w:rsidRDefault="00E254A7" w:rsidP="00E254A7">
            <w:pPr>
              <w:rPr>
                <w:rFonts w:eastAsiaTheme="minorHAnsi"/>
                <w:sz w:val="22"/>
                <w:lang w:val="en-AU" w:eastAsia="en-US"/>
              </w:rPr>
            </w:pPr>
            <w:r w:rsidRPr="007A2FD2">
              <w:t>B) Security protocols that enable encrypted communication over a network</w:t>
            </w:r>
          </w:p>
        </w:tc>
      </w:tr>
      <w:tr w:rsidR="00E254A7" w:rsidRPr="007A2FD2" w14:paraId="016B8829" w14:textId="77777777" w:rsidTr="00E254A7">
        <w:trPr>
          <w:trHeight w:val="300"/>
        </w:trPr>
        <w:tc>
          <w:tcPr>
            <w:tcW w:w="3544" w:type="dxa"/>
          </w:tcPr>
          <w:p w14:paraId="2A60CB2C" w14:textId="3F85BA7A" w:rsidR="00E254A7" w:rsidRPr="007A2FD2" w:rsidRDefault="00E254A7" w:rsidP="00E254A7">
            <w:pPr>
              <w:rPr>
                <w:rFonts w:eastAsiaTheme="minorHAnsi"/>
                <w:sz w:val="22"/>
                <w:lang w:val="en-AU" w:eastAsia="en-US"/>
              </w:rPr>
            </w:pPr>
            <w:r w:rsidRPr="007A2FD2">
              <w:t>3.encryption</w:t>
            </w:r>
          </w:p>
        </w:tc>
        <w:tc>
          <w:tcPr>
            <w:tcW w:w="4678" w:type="dxa"/>
          </w:tcPr>
          <w:p w14:paraId="5E5F19BE" w14:textId="741E61CE" w:rsidR="00E254A7" w:rsidRPr="007A2FD2" w:rsidRDefault="00E254A7" w:rsidP="00E254A7">
            <w:pPr>
              <w:rPr>
                <w:rFonts w:eastAsiaTheme="minorHAnsi"/>
                <w:sz w:val="22"/>
                <w:lang w:val="en-AU" w:eastAsia="en-US"/>
              </w:rPr>
            </w:pPr>
            <w:r w:rsidRPr="007A2FD2">
              <w:t>C) Data that has not been encrypted nor protected</w:t>
            </w:r>
          </w:p>
        </w:tc>
      </w:tr>
      <w:tr w:rsidR="00E254A7" w:rsidRPr="007A2FD2" w14:paraId="4B0CFDCF" w14:textId="77777777" w:rsidTr="00E254A7">
        <w:trPr>
          <w:trHeight w:val="300"/>
        </w:trPr>
        <w:tc>
          <w:tcPr>
            <w:tcW w:w="3544" w:type="dxa"/>
          </w:tcPr>
          <w:p w14:paraId="15534338" w14:textId="75953D1E" w:rsidR="00E254A7" w:rsidRPr="007A2FD2" w:rsidRDefault="00E254A7" w:rsidP="00E254A7">
            <w:pPr>
              <w:rPr>
                <w:rFonts w:eastAsiaTheme="minorHAnsi"/>
                <w:sz w:val="22"/>
                <w:lang w:val="en-AU" w:eastAsia="en-US"/>
              </w:rPr>
            </w:pPr>
            <w:r w:rsidRPr="007A2FD2">
              <w:t>4.hashing</w:t>
            </w:r>
          </w:p>
        </w:tc>
        <w:tc>
          <w:tcPr>
            <w:tcW w:w="4678" w:type="dxa"/>
          </w:tcPr>
          <w:p w14:paraId="36468945" w14:textId="0C39A218" w:rsidR="00E254A7" w:rsidRPr="007A2FD2" w:rsidRDefault="00E254A7" w:rsidP="00E254A7">
            <w:pPr>
              <w:rPr>
                <w:rFonts w:eastAsiaTheme="minorHAnsi"/>
                <w:sz w:val="22"/>
                <w:lang w:val="en-AU" w:eastAsia="en-US"/>
              </w:rPr>
            </w:pPr>
            <w:r w:rsidRPr="007A2FD2">
              <w:t>D) Converts encrypted data back into a readable format</w:t>
            </w:r>
          </w:p>
        </w:tc>
      </w:tr>
      <w:tr w:rsidR="00E254A7" w:rsidRPr="007A2FD2" w14:paraId="4ED98B78" w14:textId="77777777" w:rsidTr="00E254A7">
        <w:trPr>
          <w:trHeight w:val="300"/>
        </w:trPr>
        <w:tc>
          <w:tcPr>
            <w:tcW w:w="3544" w:type="dxa"/>
          </w:tcPr>
          <w:p w14:paraId="4C71D959" w14:textId="61C87F50" w:rsidR="00E254A7" w:rsidRPr="007A2FD2" w:rsidRDefault="00E254A7" w:rsidP="00E254A7">
            <w:pPr>
              <w:rPr>
                <w:rFonts w:eastAsiaTheme="minorHAnsi"/>
                <w:sz w:val="22"/>
                <w:lang w:val="en-AU" w:eastAsia="en-US"/>
              </w:rPr>
            </w:pPr>
            <w:r w:rsidRPr="007A2FD2">
              <w:t>5.plain text</w:t>
            </w:r>
          </w:p>
        </w:tc>
        <w:tc>
          <w:tcPr>
            <w:tcW w:w="4678" w:type="dxa"/>
          </w:tcPr>
          <w:p w14:paraId="46ABFB6E" w14:textId="33D0FA6E" w:rsidR="00E254A7" w:rsidRPr="007A2FD2" w:rsidRDefault="00E254A7" w:rsidP="00E254A7">
            <w:pPr>
              <w:rPr>
                <w:rFonts w:eastAsiaTheme="minorHAnsi"/>
                <w:sz w:val="22"/>
                <w:lang w:val="en-AU" w:eastAsia="en-US"/>
              </w:rPr>
            </w:pPr>
            <w:r w:rsidRPr="007A2FD2">
              <w:t>E) Converts readable data into a coded format to protect privacy</w:t>
            </w:r>
          </w:p>
        </w:tc>
      </w:tr>
      <w:tr w:rsidR="00E254A7" w:rsidRPr="007A2FD2" w14:paraId="30A064D5" w14:textId="77777777" w:rsidTr="00E254A7">
        <w:trPr>
          <w:trHeight w:val="300"/>
        </w:trPr>
        <w:tc>
          <w:tcPr>
            <w:tcW w:w="3544" w:type="dxa"/>
          </w:tcPr>
          <w:p w14:paraId="544348A9" w14:textId="5A930489" w:rsidR="00E254A7" w:rsidRPr="007A2FD2" w:rsidRDefault="00E254A7" w:rsidP="00E254A7">
            <w:r w:rsidRPr="007A2FD2">
              <w:t>6.SSL/TLS</w:t>
            </w:r>
          </w:p>
        </w:tc>
        <w:tc>
          <w:tcPr>
            <w:tcW w:w="4678" w:type="dxa"/>
          </w:tcPr>
          <w:p w14:paraId="34475BFA" w14:textId="5521D5D5" w:rsidR="00E254A7" w:rsidRPr="007A2FD2" w:rsidRDefault="00E254A7" w:rsidP="00E254A7">
            <w:r w:rsidRPr="007A2FD2">
              <w:t>F) Used to verify the authenticity and integrity of a message</w:t>
            </w:r>
          </w:p>
        </w:tc>
      </w:tr>
    </w:tbl>
    <w:tbl>
      <w:tblPr>
        <w:tblStyle w:val="WrittenAnswer"/>
        <w:tblW w:w="0" w:type="auto"/>
        <w:tblLook w:val="04A0" w:firstRow="1" w:lastRow="0" w:firstColumn="1" w:lastColumn="0" w:noHBand="0" w:noVBand="1"/>
      </w:tblPr>
      <w:tblGrid>
        <w:gridCol w:w="9016"/>
      </w:tblGrid>
      <w:tr w:rsidR="00E254A7" w:rsidRPr="007A2FD2" w14:paraId="445DCEA7" w14:textId="77777777" w:rsidTr="003348F0">
        <w:tc>
          <w:tcPr>
            <w:tcW w:w="9016" w:type="dxa"/>
          </w:tcPr>
          <w:p w14:paraId="5461BB5D" w14:textId="77777777" w:rsidR="00E254A7" w:rsidRPr="00295D0F" w:rsidRDefault="00E254A7" w:rsidP="003348F0">
            <w:pPr>
              <w:rPr>
                <w:sz w:val="22"/>
                <w:szCs w:val="22"/>
              </w:rPr>
            </w:pPr>
          </w:p>
        </w:tc>
      </w:tr>
      <w:tr w:rsidR="00E254A7" w:rsidRPr="007A2FD2" w14:paraId="38F63E5B" w14:textId="77777777" w:rsidTr="003348F0">
        <w:tc>
          <w:tcPr>
            <w:tcW w:w="9016" w:type="dxa"/>
          </w:tcPr>
          <w:p w14:paraId="5DCDBDC6" w14:textId="77777777" w:rsidR="00E254A7" w:rsidRPr="00295D0F" w:rsidRDefault="00E254A7" w:rsidP="003348F0">
            <w:pPr>
              <w:rPr>
                <w:sz w:val="22"/>
                <w:szCs w:val="22"/>
              </w:rPr>
            </w:pPr>
          </w:p>
        </w:tc>
      </w:tr>
    </w:tbl>
    <w:p w14:paraId="28B8CB73" w14:textId="77777777" w:rsidR="00E254A7" w:rsidRPr="007A2FD2" w:rsidRDefault="00E254A7" w:rsidP="00E254A7">
      <w:pPr>
        <w:pStyle w:val="ExamTip"/>
        <w:spacing w:line="360" w:lineRule="auto"/>
        <w:ind w:firstLine="0"/>
        <w:rPr>
          <w:rFonts w:ascii="Arial" w:hAnsi="Arial" w:cs="Arial"/>
        </w:rPr>
      </w:pPr>
    </w:p>
    <w:p w14:paraId="5480ED7D" w14:textId="44C5FF93" w:rsidR="007C57DE" w:rsidRPr="007A2FD2" w:rsidRDefault="007C57DE" w:rsidP="00C3175C">
      <w:pPr>
        <w:suppressAutoHyphens w:val="0"/>
        <w:spacing w:before="0" w:after="160"/>
        <w:rPr>
          <w:b/>
          <w:sz w:val="24"/>
        </w:rPr>
      </w:pPr>
      <w:r w:rsidRPr="007A2FD2">
        <w:rPr>
          <w:b/>
          <w:sz w:val="24"/>
        </w:rPr>
        <w:br w:type="page"/>
      </w:r>
    </w:p>
    <w:p w14:paraId="7123AD0C" w14:textId="77777777" w:rsidR="00065C24" w:rsidRPr="007A2FD2" w:rsidRDefault="00065C24" w:rsidP="00C3175C">
      <w:pPr>
        <w:rPr>
          <w:b/>
          <w:bCs/>
          <w:sz w:val="24"/>
        </w:rPr>
      </w:pPr>
      <w:r w:rsidRPr="007A2FD2">
        <w:rPr>
          <w:b/>
          <w:sz w:val="24"/>
        </w:rPr>
        <w:lastRenderedPageBreak/>
        <w:t>Question 5</w:t>
      </w:r>
      <w:r w:rsidRPr="007A2FD2">
        <w:rPr>
          <w:b/>
          <w:bCs/>
          <w:sz w:val="24"/>
        </w:rPr>
        <w:t xml:space="preserve"> </w:t>
      </w:r>
    </w:p>
    <w:p w14:paraId="732AF312" w14:textId="77777777" w:rsidR="007C57DE" w:rsidRPr="007A2FD2" w:rsidRDefault="007C57DE" w:rsidP="00C3175C">
      <w:pPr>
        <w:rPr>
          <w:rFonts w:eastAsia="Aptos"/>
          <w:sz w:val="24"/>
        </w:rPr>
      </w:pPr>
      <w:r w:rsidRPr="007A2FD2">
        <w:rPr>
          <w:rFonts w:eastAsia="Aptos"/>
          <w:sz w:val="24"/>
        </w:rPr>
        <w:t>Which of the following describe the Agile software development approach? (1 mark)</w:t>
      </w:r>
    </w:p>
    <w:p w14:paraId="51BBEA01" w14:textId="77777777" w:rsidR="007C57DE" w:rsidRPr="007A2FD2" w:rsidRDefault="007C57DE" w:rsidP="00C3175C">
      <w:pPr>
        <w:pStyle w:val="MultipleAnswer"/>
        <w:spacing w:line="360" w:lineRule="auto"/>
      </w:pPr>
      <w:r w:rsidRPr="007A2FD2">
        <w:t>It produces code faster than the Waterfall approach.</w:t>
      </w:r>
    </w:p>
    <w:p w14:paraId="310D1AEE" w14:textId="77777777" w:rsidR="007C57DE" w:rsidRPr="007A2FD2" w:rsidRDefault="007C57DE" w:rsidP="00C3175C">
      <w:pPr>
        <w:pStyle w:val="MultipleAnswer"/>
        <w:spacing w:line="360" w:lineRule="auto"/>
      </w:pPr>
      <w:r w:rsidRPr="007A2FD2">
        <w:t>It uses strict progression of steps through its life cycle.</w:t>
      </w:r>
    </w:p>
    <w:p w14:paraId="5ECEEBE2" w14:textId="77777777" w:rsidR="007C57DE" w:rsidRPr="007A2FD2" w:rsidRDefault="007C57DE" w:rsidP="00C3175C">
      <w:pPr>
        <w:pStyle w:val="MultipleAnswer"/>
        <w:spacing w:line="360" w:lineRule="auto"/>
      </w:pPr>
      <w:r w:rsidRPr="007A2FD2">
        <w:t>It uses an iterative workflow.</w:t>
      </w:r>
    </w:p>
    <w:p w14:paraId="433C2B9F" w14:textId="77777777" w:rsidR="007C57DE" w:rsidRPr="007A2FD2" w:rsidRDefault="007C57DE" w:rsidP="00C3175C">
      <w:pPr>
        <w:pStyle w:val="MultipleAnswer"/>
        <w:spacing w:line="360" w:lineRule="auto"/>
      </w:pPr>
      <w:r w:rsidRPr="007A2FD2">
        <w:t xml:space="preserve">It uses a software program called 'Agile'. </w:t>
      </w:r>
    </w:p>
    <w:p w14:paraId="76624987" w14:textId="77777777" w:rsidR="007C57DE" w:rsidRPr="007A2FD2" w:rsidRDefault="007C57DE" w:rsidP="00C3175C">
      <w:pPr>
        <w:pStyle w:val="ExamTip"/>
        <w:spacing w:line="360" w:lineRule="auto"/>
        <w:rPr>
          <w:rFonts w:ascii="Arial" w:hAnsi="Arial" w:cs="Arial"/>
        </w:rPr>
      </w:pPr>
      <w:r w:rsidRPr="007A2FD2">
        <w:rPr>
          <w:rFonts w:ascii="Arial" w:hAnsi="Arial" w:cs="Arial"/>
        </w:rPr>
        <w:t>Choose as many answers as apply</w:t>
      </w:r>
    </w:p>
    <w:p w14:paraId="1BDBE370" w14:textId="77777777" w:rsidR="00C3175C" w:rsidRPr="007A2FD2" w:rsidRDefault="00C3175C" w:rsidP="00C3175C">
      <w:pPr>
        <w:suppressAutoHyphens w:val="0"/>
        <w:spacing w:before="0" w:after="160"/>
        <w:rPr>
          <w:b/>
          <w:sz w:val="24"/>
        </w:rPr>
      </w:pPr>
    </w:p>
    <w:p w14:paraId="5D10DEB9" w14:textId="098DB16A" w:rsidR="00065C24" w:rsidRPr="007A2FD2" w:rsidRDefault="00065C24" w:rsidP="00C3175C">
      <w:pPr>
        <w:suppressAutoHyphens w:val="0"/>
        <w:spacing w:before="0" w:after="160"/>
        <w:rPr>
          <w:b/>
          <w:sz w:val="24"/>
        </w:rPr>
      </w:pPr>
      <w:r w:rsidRPr="007A2FD2">
        <w:rPr>
          <w:b/>
          <w:sz w:val="24"/>
        </w:rPr>
        <w:t>Question 6</w:t>
      </w:r>
    </w:p>
    <w:p w14:paraId="0CDFE2BF" w14:textId="77777777" w:rsidR="007C57DE" w:rsidRPr="007A2FD2" w:rsidRDefault="007C57DE" w:rsidP="00C3175C">
      <w:pPr>
        <w:rPr>
          <w:rFonts w:eastAsia="Aptos"/>
          <w:sz w:val="24"/>
        </w:rPr>
      </w:pPr>
      <w:r w:rsidRPr="007A2FD2">
        <w:rPr>
          <w:rFonts w:eastAsia="Aptos"/>
          <w:sz w:val="24"/>
        </w:rPr>
        <w:t xml:space="preserve">List 3 reasons why a web development team might use version control in the development of a website. (2 marks) </w:t>
      </w:r>
    </w:p>
    <w:tbl>
      <w:tblPr>
        <w:tblStyle w:val="WrittenAnswer"/>
        <w:tblW w:w="0" w:type="auto"/>
        <w:tblLook w:val="04A0" w:firstRow="1" w:lastRow="0" w:firstColumn="1" w:lastColumn="0" w:noHBand="0" w:noVBand="1"/>
      </w:tblPr>
      <w:tblGrid>
        <w:gridCol w:w="9016"/>
      </w:tblGrid>
      <w:tr w:rsidR="007C57DE" w:rsidRPr="007A2FD2" w14:paraId="1D3060C8" w14:textId="77777777" w:rsidTr="003348F0">
        <w:tc>
          <w:tcPr>
            <w:tcW w:w="9016" w:type="dxa"/>
          </w:tcPr>
          <w:p w14:paraId="040A60CE" w14:textId="77777777" w:rsidR="007C57DE" w:rsidRPr="00295D0F" w:rsidRDefault="007C57DE" w:rsidP="00C3175C">
            <w:pPr>
              <w:rPr>
                <w:sz w:val="22"/>
                <w:szCs w:val="22"/>
              </w:rPr>
            </w:pPr>
          </w:p>
        </w:tc>
      </w:tr>
      <w:tr w:rsidR="007C57DE" w:rsidRPr="007A2FD2" w14:paraId="12969346" w14:textId="77777777" w:rsidTr="003348F0">
        <w:tc>
          <w:tcPr>
            <w:tcW w:w="9016" w:type="dxa"/>
          </w:tcPr>
          <w:p w14:paraId="63FD96FF" w14:textId="77777777" w:rsidR="007C57DE" w:rsidRPr="00295D0F" w:rsidRDefault="007C57DE" w:rsidP="00C3175C">
            <w:pPr>
              <w:rPr>
                <w:sz w:val="22"/>
                <w:szCs w:val="22"/>
              </w:rPr>
            </w:pPr>
          </w:p>
        </w:tc>
      </w:tr>
      <w:tr w:rsidR="007C57DE" w:rsidRPr="007A2FD2" w14:paraId="55DAF5AA" w14:textId="77777777" w:rsidTr="003348F0">
        <w:tc>
          <w:tcPr>
            <w:tcW w:w="9016" w:type="dxa"/>
          </w:tcPr>
          <w:p w14:paraId="359CA7B7" w14:textId="77777777" w:rsidR="007C57DE" w:rsidRPr="00295D0F" w:rsidRDefault="007C57DE" w:rsidP="00C3175C">
            <w:pPr>
              <w:rPr>
                <w:sz w:val="22"/>
                <w:szCs w:val="22"/>
              </w:rPr>
            </w:pPr>
          </w:p>
        </w:tc>
      </w:tr>
    </w:tbl>
    <w:p w14:paraId="12480301" w14:textId="77777777" w:rsidR="007C57DE" w:rsidRPr="007A2FD2" w:rsidRDefault="007C57DE" w:rsidP="00C3175C">
      <w:pPr>
        <w:suppressAutoHyphens w:val="0"/>
        <w:spacing w:before="0" w:after="160"/>
      </w:pPr>
      <w:r w:rsidRPr="007A2FD2">
        <w:br w:type="page"/>
      </w:r>
    </w:p>
    <w:p w14:paraId="167E0870" w14:textId="77777777" w:rsidR="00065C24" w:rsidRPr="007A2FD2" w:rsidRDefault="00065C24" w:rsidP="00C3175C">
      <w:pPr>
        <w:rPr>
          <w:b/>
          <w:bCs/>
          <w:sz w:val="24"/>
        </w:rPr>
      </w:pPr>
      <w:r w:rsidRPr="007A2FD2">
        <w:rPr>
          <w:b/>
          <w:bCs/>
          <w:sz w:val="24"/>
        </w:rPr>
        <w:lastRenderedPageBreak/>
        <w:t>Question 7</w:t>
      </w:r>
    </w:p>
    <w:p w14:paraId="2664AC7E" w14:textId="77777777" w:rsidR="007C57DE" w:rsidRPr="007A2FD2" w:rsidRDefault="007C57DE" w:rsidP="00C3175C">
      <w:pPr>
        <w:rPr>
          <w:rFonts w:eastAsia="Aptos"/>
          <w:sz w:val="24"/>
        </w:rPr>
      </w:pPr>
      <w:r w:rsidRPr="007A2FD2">
        <w:rPr>
          <w:rFonts w:eastAsia="Aptos"/>
          <w:sz w:val="24"/>
        </w:rPr>
        <w:t>Describe the difference between input validation and input sanitisation as defensive data input handling practices, providing an example of each. (2 marks)</w:t>
      </w:r>
    </w:p>
    <w:tbl>
      <w:tblPr>
        <w:tblStyle w:val="WrittenAnswer"/>
        <w:tblW w:w="0" w:type="auto"/>
        <w:tblLook w:val="04A0" w:firstRow="1" w:lastRow="0" w:firstColumn="1" w:lastColumn="0" w:noHBand="0" w:noVBand="1"/>
      </w:tblPr>
      <w:tblGrid>
        <w:gridCol w:w="9016"/>
      </w:tblGrid>
      <w:tr w:rsidR="007C57DE" w:rsidRPr="007A2FD2" w14:paraId="734FA36D" w14:textId="77777777" w:rsidTr="003348F0">
        <w:tc>
          <w:tcPr>
            <w:tcW w:w="9016" w:type="dxa"/>
          </w:tcPr>
          <w:p w14:paraId="7F3A1BF6" w14:textId="77777777" w:rsidR="007C57DE" w:rsidRPr="00295D0F" w:rsidRDefault="007C57DE" w:rsidP="00C3175C">
            <w:pPr>
              <w:rPr>
                <w:sz w:val="22"/>
                <w:szCs w:val="22"/>
              </w:rPr>
            </w:pPr>
          </w:p>
        </w:tc>
      </w:tr>
      <w:tr w:rsidR="007C57DE" w:rsidRPr="007A2FD2" w14:paraId="3F2D3ECB" w14:textId="77777777" w:rsidTr="003348F0">
        <w:tc>
          <w:tcPr>
            <w:tcW w:w="9016" w:type="dxa"/>
          </w:tcPr>
          <w:p w14:paraId="513D7E90" w14:textId="77777777" w:rsidR="007C57DE" w:rsidRPr="00295D0F" w:rsidRDefault="007C57DE" w:rsidP="00C3175C">
            <w:pPr>
              <w:rPr>
                <w:sz w:val="22"/>
                <w:szCs w:val="22"/>
              </w:rPr>
            </w:pPr>
          </w:p>
        </w:tc>
      </w:tr>
      <w:tr w:rsidR="007C57DE" w:rsidRPr="007A2FD2" w14:paraId="26FB06F9" w14:textId="77777777" w:rsidTr="003348F0">
        <w:tc>
          <w:tcPr>
            <w:tcW w:w="9016" w:type="dxa"/>
          </w:tcPr>
          <w:p w14:paraId="45CEBB7A" w14:textId="77777777" w:rsidR="007C57DE" w:rsidRPr="00295D0F" w:rsidRDefault="007C57DE" w:rsidP="00C3175C">
            <w:pPr>
              <w:rPr>
                <w:sz w:val="22"/>
                <w:szCs w:val="22"/>
              </w:rPr>
            </w:pPr>
          </w:p>
        </w:tc>
      </w:tr>
      <w:tr w:rsidR="007C57DE" w:rsidRPr="007A2FD2" w14:paraId="51CF09EF" w14:textId="77777777" w:rsidTr="003348F0">
        <w:tc>
          <w:tcPr>
            <w:tcW w:w="9016" w:type="dxa"/>
          </w:tcPr>
          <w:p w14:paraId="07473529" w14:textId="77777777" w:rsidR="007C57DE" w:rsidRPr="00295D0F" w:rsidRDefault="007C57DE" w:rsidP="00C3175C">
            <w:pPr>
              <w:rPr>
                <w:sz w:val="22"/>
                <w:szCs w:val="22"/>
              </w:rPr>
            </w:pPr>
          </w:p>
        </w:tc>
      </w:tr>
      <w:tr w:rsidR="007C57DE" w:rsidRPr="007A2FD2" w14:paraId="036265FE" w14:textId="77777777" w:rsidTr="003348F0">
        <w:tc>
          <w:tcPr>
            <w:tcW w:w="9016" w:type="dxa"/>
          </w:tcPr>
          <w:p w14:paraId="0EBCFDD4" w14:textId="77777777" w:rsidR="007C57DE" w:rsidRPr="00295D0F" w:rsidRDefault="007C57DE" w:rsidP="00C3175C">
            <w:pPr>
              <w:rPr>
                <w:sz w:val="22"/>
                <w:szCs w:val="22"/>
              </w:rPr>
            </w:pPr>
          </w:p>
        </w:tc>
      </w:tr>
    </w:tbl>
    <w:p w14:paraId="56A62890" w14:textId="77777777" w:rsidR="00EE6C1E" w:rsidRPr="007A2FD2" w:rsidRDefault="00EE6C1E" w:rsidP="00C3175C">
      <w:pPr>
        <w:suppressAutoHyphens w:val="0"/>
        <w:spacing w:before="0" w:after="160"/>
        <w:rPr>
          <w:b/>
          <w:bCs/>
          <w:sz w:val="24"/>
        </w:rPr>
      </w:pPr>
      <w:r w:rsidRPr="007A2FD2">
        <w:rPr>
          <w:b/>
          <w:bCs/>
          <w:sz w:val="24"/>
        </w:rPr>
        <w:br w:type="page"/>
      </w:r>
    </w:p>
    <w:p w14:paraId="0B1DB72F" w14:textId="656B0B87" w:rsidR="00065C24" w:rsidRPr="007A2FD2" w:rsidRDefault="00065C24" w:rsidP="00C3175C">
      <w:pPr>
        <w:rPr>
          <w:b/>
          <w:bCs/>
          <w:sz w:val="24"/>
        </w:rPr>
      </w:pPr>
      <w:r w:rsidRPr="007A2FD2">
        <w:rPr>
          <w:b/>
          <w:bCs/>
          <w:sz w:val="24"/>
        </w:rPr>
        <w:lastRenderedPageBreak/>
        <w:t>Question 8</w:t>
      </w:r>
    </w:p>
    <w:p w14:paraId="6A9199B9" w14:textId="77777777" w:rsidR="009D46BC" w:rsidRPr="007A2FD2" w:rsidRDefault="009D46BC" w:rsidP="00C3175C">
      <w:pPr>
        <w:rPr>
          <w:rFonts w:eastAsia="Aptos"/>
          <w:sz w:val="24"/>
        </w:rPr>
      </w:pPr>
      <w:r w:rsidRPr="007A2FD2">
        <w:rPr>
          <w:rFonts w:eastAsia="Aptos"/>
          <w:sz w:val="24"/>
        </w:rPr>
        <w:t>Explain 3 differences between front-end and back-end web programming. (3 marks)</w:t>
      </w:r>
    </w:p>
    <w:tbl>
      <w:tblPr>
        <w:tblStyle w:val="WrittenAnswer"/>
        <w:tblW w:w="0" w:type="auto"/>
        <w:tblLook w:val="04A0" w:firstRow="1" w:lastRow="0" w:firstColumn="1" w:lastColumn="0" w:noHBand="0" w:noVBand="1"/>
      </w:tblPr>
      <w:tblGrid>
        <w:gridCol w:w="9016"/>
      </w:tblGrid>
      <w:tr w:rsidR="009D46BC" w:rsidRPr="007A2FD2" w14:paraId="50B31CB8" w14:textId="77777777" w:rsidTr="003348F0">
        <w:tc>
          <w:tcPr>
            <w:tcW w:w="9016" w:type="dxa"/>
          </w:tcPr>
          <w:p w14:paraId="6EC32D70" w14:textId="77777777" w:rsidR="009D46BC" w:rsidRPr="00C4452A" w:rsidRDefault="009D46BC" w:rsidP="00C3175C">
            <w:pPr>
              <w:rPr>
                <w:sz w:val="22"/>
                <w:szCs w:val="22"/>
              </w:rPr>
            </w:pPr>
          </w:p>
        </w:tc>
      </w:tr>
      <w:tr w:rsidR="009D46BC" w:rsidRPr="007A2FD2" w14:paraId="76A6B22C" w14:textId="77777777" w:rsidTr="003348F0">
        <w:tc>
          <w:tcPr>
            <w:tcW w:w="9016" w:type="dxa"/>
          </w:tcPr>
          <w:p w14:paraId="0261A294" w14:textId="77777777" w:rsidR="009D46BC" w:rsidRPr="00C4452A" w:rsidRDefault="009D46BC" w:rsidP="00C3175C">
            <w:pPr>
              <w:rPr>
                <w:sz w:val="22"/>
                <w:szCs w:val="22"/>
              </w:rPr>
            </w:pPr>
          </w:p>
        </w:tc>
      </w:tr>
      <w:tr w:rsidR="009D46BC" w:rsidRPr="007A2FD2" w14:paraId="60F460C9" w14:textId="77777777" w:rsidTr="003348F0">
        <w:tc>
          <w:tcPr>
            <w:tcW w:w="9016" w:type="dxa"/>
          </w:tcPr>
          <w:p w14:paraId="740E3AD8" w14:textId="77777777" w:rsidR="009D46BC" w:rsidRPr="00C4452A" w:rsidRDefault="009D46BC" w:rsidP="00C3175C">
            <w:pPr>
              <w:rPr>
                <w:sz w:val="22"/>
                <w:szCs w:val="22"/>
              </w:rPr>
            </w:pPr>
          </w:p>
        </w:tc>
      </w:tr>
      <w:tr w:rsidR="009D46BC" w:rsidRPr="007A2FD2" w14:paraId="06F72EF9" w14:textId="77777777" w:rsidTr="003348F0">
        <w:tc>
          <w:tcPr>
            <w:tcW w:w="9016" w:type="dxa"/>
          </w:tcPr>
          <w:p w14:paraId="1A31E3A7" w14:textId="77777777" w:rsidR="009D46BC" w:rsidRPr="00C4452A" w:rsidRDefault="009D46BC" w:rsidP="00C3175C">
            <w:pPr>
              <w:rPr>
                <w:sz w:val="22"/>
                <w:szCs w:val="22"/>
              </w:rPr>
            </w:pPr>
          </w:p>
        </w:tc>
      </w:tr>
      <w:tr w:rsidR="009D46BC" w:rsidRPr="007A2FD2" w14:paraId="32D37519" w14:textId="77777777" w:rsidTr="003348F0">
        <w:tc>
          <w:tcPr>
            <w:tcW w:w="9016" w:type="dxa"/>
          </w:tcPr>
          <w:p w14:paraId="53D1CDDD" w14:textId="77777777" w:rsidR="009D46BC" w:rsidRPr="00C4452A" w:rsidRDefault="009D46BC" w:rsidP="00C3175C">
            <w:pPr>
              <w:rPr>
                <w:sz w:val="22"/>
                <w:szCs w:val="22"/>
              </w:rPr>
            </w:pPr>
          </w:p>
        </w:tc>
      </w:tr>
      <w:tr w:rsidR="009D46BC" w:rsidRPr="007A2FD2" w14:paraId="33D0EB34" w14:textId="77777777" w:rsidTr="003348F0">
        <w:tc>
          <w:tcPr>
            <w:tcW w:w="9016" w:type="dxa"/>
          </w:tcPr>
          <w:p w14:paraId="75400371" w14:textId="77777777" w:rsidR="009D46BC" w:rsidRPr="00C4452A" w:rsidRDefault="009D46BC" w:rsidP="00C3175C">
            <w:pPr>
              <w:rPr>
                <w:sz w:val="22"/>
                <w:szCs w:val="22"/>
              </w:rPr>
            </w:pPr>
          </w:p>
        </w:tc>
      </w:tr>
    </w:tbl>
    <w:p w14:paraId="6E338BE1" w14:textId="77777777" w:rsidR="009D46BC" w:rsidRPr="007A2FD2" w:rsidRDefault="009D46BC" w:rsidP="00C3175C">
      <w:pPr>
        <w:suppressAutoHyphens w:val="0"/>
        <w:spacing w:before="0" w:after="160"/>
        <w:rPr>
          <w:sz w:val="24"/>
        </w:rPr>
      </w:pPr>
      <w:r w:rsidRPr="007A2FD2">
        <w:rPr>
          <w:sz w:val="24"/>
        </w:rPr>
        <w:br w:type="page"/>
      </w:r>
    </w:p>
    <w:p w14:paraId="787085C3" w14:textId="77777777" w:rsidR="00065C24" w:rsidRPr="007A2FD2" w:rsidRDefault="00065C24" w:rsidP="00C3175C">
      <w:pPr>
        <w:rPr>
          <w:b/>
          <w:bCs/>
          <w:sz w:val="24"/>
        </w:rPr>
      </w:pPr>
      <w:r w:rsidRPr="007A2FD2">
        <w:rPr>
          <w:b/>
          <w:bCs/>
          <w:sz w:val="24"/>
        </w:rPr>
        <w:lastRenderedPageBreak/>
        <w:t xml:space="preserve">Question 9 </w:t>
      </w:r>
    </w:p>
    <w:p w14:paraId="5DFFC11B" w14:textId="76E17EF2" w:rsidR="009D46BC" w:rsidRPr="007A2FD2" w:rsidRDefault="009D46BC" w:rsidP="00C3175C">
      <w:pPr>
        <w:rPr>
          <w:rFonts w:eastAsia="Aptos"/>
          <w:sz w:val="24"/>
        </w:rPr>
      </w:pPr>
      <w:r w:rsidRPr="007A2FD2">
        <w:rPr>
          <w:rFonts w:eastAsia="Aptos"/>
          <w:sz w:val="24"/>
        </w:rPr>
        <w:t>Tools and processes can be used to generate solutions for clients based on their requirements. Match the tools and processes given below to their definition. (2 marks)</w:t>
      </w:r>
    </w:p>
    <w:tbl>
      <w:tblPr>
        <w:tblStyle w:val="TableGrid1"/>
        <w:tblW w:w="0" w:type="auto"/>
        <w:tblLook w:val="04A0" w:firstRow="1" w:lastRow="0" w:firstColumn="1" w:lastColumn="0" w:noHBand="0" w:noVBand="1"/>
      </w:tblPr>
      <w:tblGrid>
        <w:gridCol w:w="2015"/>
        <w:gridCol w:w="7613"/>
      </w:tblGrid>
      <w:tr w:rsidR="009D46BC" w:rsidRPr="007A2FD2" w14:paraId="50622B4A" w14:textId="77777777" w:rsidTr="003348F0">
        <w:tc>
          <w:tcPr>
            <w:tcW w:w="0" w:type="auto"/>
            <w:hideMark/>
          </w:tcPr>
          <w:p w14:paraId="37A00CFD" w14:textId="77777777" w:rsidR="009D46BC" w:rsidRPr="007A2FD2" w:rsidRDefault="009D46BC" w:rsidP="00C3175C">
            <w:pPr>
              <w:spacing w:after="160"/>
              <w:rPr>
                <w:lang w:val="en-AU"/>
              </w:rPr>
            </w:pPr>
            <w:r w:rsidRPr="007A2FD2">
              <w:rPr>
                <w:b/>
                <w:bCs/>
                <w:lang w:val="en-AU"/>
              </w:rPr>
              <w:t>Term</w:t>
            </w:r>
          </w:p>
        </w:tc>
        <w:tc>
          <w:tcPr>
            <w:tcW w:w="0" w:type="auto"/>
            <w:hideMark/>
          </w:tcPr>
          <w:p w14:paraId="121F2885" w14:textId="77777777" w:rsidR="009D46BC" w:rsidRPr="007A2FD2" w:rsidRDefault="009D46BC" w:rsidP="00C3175C">
            <w:pPr>
              <w:spacing w:after="160"/>
              <w:rPr>
                <w:lang w:val="en-AU"/>
              </w:rPr>
            </w:pPr>
            <w:r w:rsidRPr="007A2FD2">
              <w:rPr>
                <w:b/>
                <w:bCs/>
                <w:lang w:val="en-AU"/>
              </w:rPr>
              <w:t>Definition</w:t>
            </w:r>
          </w:p>
        </w:tc>
      </w:tr>
      <w:tr w:rsidR="009D46BC" w:rsidRPr="007A2FD2" w14:paraId="5105E89F" w14:textId="77777777" w:rsidTr="003348F0">
        <w:tc>
          <w:tcPr>
            <w:tcW w:w="0" w:type="auto"/>
            <w:hideMark/>
          </w:tcPr>
          <w:p w14:paraId="61239FD4" w14:textId="77777777" w:rsidR="009D46BC" w:rsidRPr="007A2FD2" w:rsidRDefault="009D46BC" w:rsidP="00C3175C">
            <w:pPr>
              <w:spacing w:after="160"/>
              <w:rPr>
                <w:lang w:val="en-AU"/>
              </w:rPr>
            </w:pPr>
            <w:r w:rsidRPr="007A2FD2">
              <w:rPr>
                <w:lang w:val="en-AU"/>
              </w:rPr>
              <w:t>1.algorithm</w:t>
            </w:r>
          </w:p>
        </w:tc>
        <w:tc>
          <w:tcPr>
            <w:tcW w:w="0" w:type="auto"/>
            <w:hideMark/>
          </w:tcPr>
          <w:p w14:paraId="2EB78213" w14:textId="77777777" w:rsidR="009D46BC" w:rsidRPr="007A2FD2" w:rsidRDefault="009D46BC" w:rsidP="00C3175C">
            <w:pPr>
              <w:spacing w:after="160"/>
              <w:rPr>
                <w:lang w:val="en-AU"/>
              </w:rPr>
            </w:pPr>
            <w:r w:rsidRPr="007A2FD2">
              <w:t>A) A table which represents data items, their data types, format, size and validation rules if they apply</w:t>
            </w:r>
            <w:r w:rsidRPr="007A2FD2">
              <w:rPr>
                <w:lang w:val="en-AU"/>
              </w:rPr>
              <w:t>.</w:t>
            </w:r>
          </w:p>
        </w:tc>
      </w:tr>
      <w:tr w:rsidR="009D46BC" w:rsidRPr="007A2FD2" w14:paraId="5F741028" w14:textId="77777777" w:rsidTr="003348F0">
        <w:tc>
          <w:tcPr>
            <w:tcW w:w="0" w:type="auto"/>
            <w:hideMark/>
          </w:tcPr>
          <w:p w14:paraId="6AB9EDCE" w14:textId="77777777" w:rsidR="009D46BC" w:rsidRPr="007A2FD2" w:rsidRDefault="009D46BC" w:rsidP="00C3175C">
            <w:pPr>
              <w:spacing w:after="160"/>
              <w:rPr>
                <w:lang w:val="en-AU"/>
              </w:rPr>
            </w:pPr>
            <w:r w:rsidRPr="007A2FD2">
              <w:rPr>
                <w:lang w:val="en-AU"/>
              </w:rPr>
              <w:t>2.data dictionary</w:t>
            </w:r>
          </w:p>
        </w:tc>
        <w:tc>
          <w:tcPr>
            <w:tcW w:w="0" w:type="auto"/>
            <w:hideMark/>
          </w:tcPr>
          <w:p w14:paraId="79E4F410" w14:textId="77777777" w:rsidR="009D46BC" w:rsidRPr="007A2FD2" w:rsidRDefault="009D46BC" w:rsidP="00C3175C">
            <w:pPr>
              <w:spacing w:after="160"/>
              <w:rPr>
                <w:lang w:val="en-AU"/>
              </w:rPr>
            </w:pPr>
            <w:r w:rsidRPr="007A2FD2">
              <w:t>B) A sequence of sketches or mock-ups to represent how users navigate through different screens</w:t>
            </w:r>
          </w:p>
        </w:tc>
      </w:tr>
      <w:tr w:rsidR="009D46BC" w:rsidRPr="007A2FD2" w14:paraId="4948A833" w14:textId="77777777" w:rsidTr="003348F0">
        <w:tc>
          <w:tcPr>
            <w:tcW w:w="0" w:type="auto"/>
            <w:hideMark/>
          </w:tcPr>
          <w:p w14:paraId="029CC299" w14:textId="77777777" w:rsidR="009D46BC" w:rsidRPr="007A2FD2" w:rsidRDefault="009D46BC" w:rsidP="00C3175C">
            <w:pPr>
              <w:spacing w:after="160"/>
              <w:rPr>
                <w:lang w:val="en-AU"/>
              </w:rPr>
            </w:pPr>
            <w:r w:rsidRPr="007A2FD2">
              <w:rPr>
                <w:lang w:val="en-AU"/>
              </w:rPr>
              <w:t>3.quality assurance</w:t>
            </w:r>
          </w:p>
        </w:tc>
        <w:tc>
          <w:tcPr>
            <w:tcW w:w="0" w:type="auto"/>
            <w:hideMark/>
          </w:tcPr>
          <w:p w14:paraId="52E228EB" w14:textId="77777777" w:rsidR="009D46BC" w:rsidRPr="007A2FD2" w:rsidRDefault="009D46BC" w:rsidP="00C3175C">
            <w:pPr>
              <w:spacing w:after="160"/>
              <w:rPr>
                <w:lang w:val="en-AU"/>
              </w:rPr>
            </w:pPr>
            <w:r w:rsidRPr="007A2FD2">
              <w:rPr>
                <w:lang w:val="en-AU"/>
              </w:rPr>
              <w:t>C) A set of processes or rules to be followed to solve problems.</w:t>
            </w:r>
          </w:p>
        </w:tc>
      </w:tr>
      <w:tr w:rsidR="009D46BC" w:rsidRPr="007A2FD2" w14:paraId="1DDC0EA5" w14:textId="77777777" w:rsidTr="003348F0">
        <w:tc>
          <w:tcPr>
            <w:tcW w:w="0" w:type="auto"/>
            <w:hideMark/>
          </w:tcPr>
          <w:p w14:paraId="03697B6E" w14:textId="77777777" w:rsidR="009D46BC" w:rsidRPr="007A2FD2" w:rsidRDefault="009D46BC" w:rsidP="00C3175C">
            <w:pPr>
              <w:spacing w:after="160"/>
              <w:rPr>
                <w:lang w:val="en-AU"/>
              </w:rPr>
            </w:pPr>
            <w:r w:rsidRPr="007A2FD2">
              <w:rPr>
                <w:lang w:val="en-AU"/>
              </w:rPr>
              <w:t>4.source code</w:t>
            </w:r>
          </w:p>
        </w:tc>
        <w:tc>
          <w:tcPr>
            <w:tcW w:w="0" w:type="auto"/>
            <w:hideMark/>
          </w:tcPr>
          <w:p w14:paraId="00B0E8B5" w14:textId="77777777" w:rsidR="009D46BC" w:rsidRPr="007A2FD2" w:rsidRDefault="009D46BC" w:rsidP="00C3175C">
            <w:pPr>
              <w:spacing w:after="160"/>
              <w:rPr>
                <w:lang w:val="en-AU"/>
              </w:rPr>
            </w:pPr>
            <w:r w:rsidRPr="007A2FD2">
              <w:rPr>
                <w:lang w:val="en-AU"/>
              </w:rPr>
              <w:t>D) Checking if developed software meets requirements or specifications.</w:t>
            </w:r>
          </w:p>
        </w:tc>
      </w:tr>
      <w:tr w:rsidR="009D46BC" w:rsidRPr="007A2FD2" w14:paraId="6E0575D5" w14:textId="77777777" w:rsidTr="003348F0">
        <w:tc>
          <w:tcPr>
            <w:tcW w:w="0" w:type="auto"/>
            <w:hideMark/>
          </w:tcPr>
          <w:p w14:paraId="1E2A8DD6" w14:textId="77777777" w:rsidR="009D46BC" w:rsidRPr="007A2FD2" w:rsidRDefault="009D46BC" w:rsidP="00C3175C">
            <w:pPr>
              <w:spacing w:after="160"/>
              <w:rPr>
                <w:lang w:val="en-AU"/>
              </w:rPr>
            </w:pPr>
            <w:r w:rsidRPr="007A2FD2">
              <w:rPr>
                <w:lang w:val="en-AU"/>
              </w:rPr>
              <w:t>5.evaluation</w:t>
            </w:r>
          </w:p>
        </w:tc>
        <w:tc>
          <w:tcPr>
            <w:tcW w:w="0" w:type="auto"/>
            <w:hideMark/>
          </w:tcPr>
          <w:p w14:paraId="61900B11" w14:textId="77777777" w:rsidR="009D46BC" w:rsidRPr="007A2FD2" w:rsidRDefault="009D46BC" w:rsidP="00C3175C">
            <w:pPr>
              <w:spacing w:after="160"/>
              <w:rPr>
                <w:lang w:val="en-AU"/>
              </w:rPr>
            </w:pPr>
            <w:r w:rsidRPr="007A2FD2">
              <w:rPr>
                <w:lang w:val="en-AU"/>
              </w:rPr>
              <w:t>E) A set of instructions written in a programming language to perform specific tasks.</w:t>
            </w:r>
          </w:p>
        </w:tc>
      </w:tr>
      <w:tr w:rsidR="009D46BC" w:rsidRPr="007A2FD2" w14:paraId="12C87542" w14:textId="77777777" w:rsidTr="003348F0">
        <w:tc>
          <w:tcPr>
            <w:tcW w:w="0" w:type="auto"/>
            <w:hideMark/>
          </w:tcPr>
          <w:p w14:paraId="62866F0D" w14:textId="77777777" w:rsidR="009D46BC" w:rsidRPr="007A2FD2" w:rsidRDefault="009D46BC" w:rsidP="00C3175C">
            <w:pPr>
              <w:spacing w:after="160"/>
              <w:rPr>
                <w:lang w:val="en-AU"/>
              </w:rPr>
            </w:pPr>
            <w:r w:rsidRPr="007A2FD2">
              <w:rPr>
                <w:lang w:val="en-AU"/>
              </w:rPr>
              <w:t>6.storyboard</w:t>
            </w:r>
          </w:p>
        </w:tc>
        <w:tc>
          <w:tcPr>
            <w:tcW w:w="0" w:type="auto"/>
            <w:hideMark/>
          </w:tcPr>
          <w:p w14:paraId="5A5F3D88" w14:textId="77777777" w:rsidR="009D46BC" w:rsidRPr="007A2FD2" w:rsidRDefault="009D46BC" w:rsidP="00C3175C">
            <w:pPr>
              <w:spacing w:after="160"/>
              <w:rPr>
                <w:lang w:val="en-AU"/>
              </w:rPr>
            </w:pPr>
            <w:r w:rsidRPr="007A2FD2">
              <w:rPr>
                <w:lang w:val="en-AU"/>
              </w:rPr>
              <w:t>F) Performance of tasks to ensure that developed software continues to meet requirements.</w:t>
            </w:r>
          </w:p>
        </w:tc>
      </w:tr>
    </w:tbl>
    <w:tbl>
      <w:tblPr>
        <w:tblStyle w:val="WrittenAnswer"/>
        <w:tblW w:w="0" w:type="auto"/>
        <w:tblLook w:val="04A0" w:firstRow="1" w:lastRow="0" w:firstColumn="1" w:lastColumn="0" w:noHBand="0" w:noVBand="1"/>
      </w:tblPr>
      <w:tblGrid>
        <w:gridCol w:w="9016"/>
      </w:tblGrid>
      <w:tr w:rsidR="009D46BC" w:rsidRPr="007A2FD2" w14:paraId="559EAA85" w14:textId="77777777" w:rsidTr="003348F0">
        <w:tc>
          <w:tcPr>
            <w:tcW w:w="9016" w:type="dxa"/>
          </w:tcPr>
          <w:p w14:paraId="2F471934" w14:textId="77777777" w:rsidR="009D46BC" w:rsidRPr="00C4452A" w:rsidRDefault="009D46BC" w:rsidP="00C3175C">
            <w:pPr>
              <w:rPr>
                <w:sz w:val="22"/>
                <w:szCs w:val="22"/>
              </w:rPr>
            </w:pPr>
          </w:p>
        </w:tc>
      </w:tr>
      <w:tr w:rsidR="009D46BC" w:rsidRPr="007A2FD2" w14:paraId="064277E6" w14:textId="77777777" w:rsidTr="003348F0">
        <w:tc>
          <w:tcPr>
            <w:tcW w:w="9016" w:type="dxa"/>
          </w:tcPr>
          <w:p w14:paraId="430086DC" w14:textId="77777777" w:rsidR="009D46BC" w:rsidRPr="00C4452A" w:rsidRDefault="009D46BC" w:rsidP="00C3175C">
            <w:pPr>
              <w:rPr>
                <w:sz w:val="22"/>
                <w:szCs w:val="22"/>
              </w:rPr>
            </w:pPr>
          </w:p>
        </w:tc>
      </w:tr>
    </w:tbl>
    <w:p w14:paraId="525FAFBE" w14:textId="77777777" w:rsidR="009D46BC" w:rsidRPr="007A2FD2" w:rsidRDefault="009D46BC" w:rsidP="00C3175C">
      <w:pPr>
        <w:suppressAutoHyphens w:val="0"/>
        <w:spacing w:before="0" w:after="160"/>
        <w:rPr>
          <w:rFonts w:eastAsia="Calibri"/>
          <w:b/>
          <w:bCs/>
          <w:sz w:val="24"/>
        </w:rPr>
      </w:pPr>
      <w:r w:rsidRPr="007A2FD2">
        <w:rPr>
          <w:rFonts w:eastAsia="Calibri"/>
          <w:b/>
          <w:bCs/>
          <w:sz w:val="24"/>
        </w:rPr>
        <w:br w:type="page"/>
      </w:r>
    </w:p>
    <w:p w14:paraId="7B2FEF04" w14:textId="2B170EE8" w:rsidR="009D46BC" w:rsidRPr="007A2FD2" w:rsidRDefault="00065C24" w:rsidP="00C3175C">
      <w:pPr>
        <w:rPr>
          <w:b/>
          <w:bCs/>
          <w:sz w:val="24"/>
        </w:rPr>
      </w:pPr>
      <w:r w:rsidRPr="007A2FD2">
        <w:rPr>
          <w:b/>
          <w:bCs/>
          <w:sz w:val="24"/>
        </w:rPr>
        <w:lastRenderedPageBreak/>
        <w:t>Question 10</w:t>
      </w:r>
      <w:r w:rsidR="009D46BC" w:rsidRPr="007A2FD2">
        <w:rPr>
          <w:b/>
          <w:bCs/>
          <w:sz w:val="24"/>
        </w:rPr>
        <w:t xml:space="preserve"> </w:t>
      </w:r>
      <w:r w:rsidR="009D46BC" w:rsidRPr="007A2FD2">
        <w:rPr>
          <w:sz w:val="24"/>
        </w:rPr>
        <w:t>(4 marks total)</w:t>
      </w:r>
    </w:p>
    <w:p w14:paraId="78F15C51" w14:textId="77777777" w:rsidR="009D46BC" w:rsidRPr="007A2FD2" w:rsidRDefault="009D46BC" w:rsidP="00C3175C">
      <w:pPr>
        <w:rPr>
          <w:rFonts w:eastAsia="Aptos"/>
          <w:sz w:val="24"/>
        </w:rPr>
      </w:pPr>
      <w:r w:rsidRPr="007A2FD2">
        <w:rPr>
          <w:rFonts w:eastAsia="Aptos"/>
          <w:sz w:val="24"/>
        </w:rPr>
        <w:t>There are many different algorithms available for encrypting data, each with different strengths and weaknesses.</w:t>
      </w:r>
    </w:p>
    <w:p w14:paraId="5E6F96F8" w14:textId="671DCD4D" w:rsidR="009D46BC" w:rsidRPr="007A2FD2" w:rsidRDefault="009D46BC" w:rsidP="00C3175C">
      <w:pPr>
        <w:rPr>
          <w:rFonts w:eastAsia="Aptos"/>
          <w:sz w:val="24"/>
        </w:rPr>
      </w:pPr>
      <w:r w:rsidRPr="007A2FD2">
        <w:rPr>
          <w:rFonts w:eastAsia="Aptos"/>
          <w:b/>
          <w:bCs/>
          <w:sz w:val="24"/>
        </w:rPr>
        <w:t>Part A</w:t>
      </w:r>
      <w:r w:rsidRPr="007A2FD2">
        <w:rPr>
          <w:rFonts w:eastAsia="Aptos"/>
          <w:sz w:val="24"/>
        </w:rPr>
        <w:t xml:space="preserve"> </w:t>
      </w:r>
    </w:p>
    <w:p w14:paraId="79FF988F" w14:textId="7E1F4AB6" w:rsidR="009D46BC" w:rsidRPr="007A2FD2" w:rsidRDefault="009D46BC" w:rsidP="00C3175C">
      <w:pPr>
        <w:rPr>
          <w:rFonts w:eastAsia="Aptos"/>
          <w:sz w:val="24"/>
        </w:rPr>
      </w:pPr>
      <w:r w:rsidRPr="007A2FD2">
        <w:rPr>
          <w:rFonts w:eastAsia="Aptos"/>
          <w:sz w:val="24"/>
        </w:rPr>
        <w:t>In which software development step would a software engineering team need to decide on the specific algorithm they will use?</w:t>
      </w:r>
      <w:r w:rsidR="00C83FA5" w:rsidRPr="007A2FD2">
        <w:rPr>
          <w:rFonts w:eastAsia="Aptos"/>
          <w:sz w:val="24"/>
        </w:rPr>
        <w:t xml:space="preserve"> (1 mark)</w:t>
      </w:r>
    </w:p>
    <w:p w14:paraId="5D8C9870" w14:textId="77777777" w:rsidR="009D46BC" w:rsidRPr="007A2FD2" w:rsidRDefault="009D46BC" w:rsidP="00C3175C">
      <w:pPr>
        <w:pStyle w:val="MultipleChoice"/>
        <w:spacing w:line="360" w:lineRule="auto"/>
      </w:pPr>
      <w:r w:rsidRPr="007A2FD2">
        <w:t>Requirements Definition</w:t>
      </w:r>
    </w:p>
    <w:p w14:paraId="75C0EF81" w14:textId="77777777" w:rsidR="009D46BC" w:rsidRPr="007A2FD2" w:rsidRDefault="009D46BC" w:rsidP="00C3175C">
      <w:pPr>
        <w:pStyle w:val="MultipleChoice"/>
        <w:spacing w:line="360" w:lineRule="auto"/>
      </w:pPr>
      <w:r w:rsidRPr="007A2FD2">
        <w:t>Design</w:t>
      </w:r>
    </w:p>
    <w:p w14:paraId="05B11A82" w14:textId="77777777" w:rsidR="009D46BC" w:rsidRPr="007A2FD2" w:rsidRDefault="009D46BC" w:rsidP="00C3175C">
      <w:pPr>
        <w:pStyle w:val="MultipleChoice"/>
        <w:spacing w:line="360" w:lineRule="auto"/>
      </w:pPr>
      <w:r w:rsidRPr="007A2FD2">
        <w:t>Development</w:t>
      </w:r>
    </w:p>
    <w:p w14:paraId="76529D67" w14:textId="77777777" w:rsidR="009D46BC" w:rsidRPr="007A2FD2" w:rsidRDefault="009D46BC" w:rsidP="00C3175C">
      <w:pPr>
        <w:pStyle w:val="MultipleChoice"/>
        <w:spacing w:line="360" w:lineRule="auto"/>
      </w:pPr>
      <w:r w:rsidRPr="007A2FD2">
        <w:t>Integration</w:t>
      </w:r>
    </w:p>
    <w:p w14:paraId="338B6B2A" w14:textId="77777777" w:rsidR="009D46BC" w:rsidRPr="007A2FD2" w:rsidRDefault="009D46BC" w:rsidP="00C3175C">
      <w:r w:rsidRPr="007A2FD2">
        <w:rPr>
          <w:b/>
          <w:bCs/>
        </w:rPr>
        <w:t>Part B</w:t>
      </w:r>
      <w:r w:rsidRPr="007A2FD2">
        <w:t xml:space="preserve"> (3 marks)</w:t>
      </w:r>
    </w:p>
    <w:p w14:paraId="592DBBD6" w14:textId="77777777" w:rsidR="009D46BC" w:rsidRPr="007A2FD2" w:rsidRDefault="009D46BC" w:rsidP="00C3175C">
      <w:pPr>
        <w:rPr>
          <w:rFonts w:eastAsia="Aptos"/>
          <w:sz w:val="24"/>
        </w:rPr>
      </w:pPr>
      <w:r w:rsidRPr="007A2FD2">
        <w:rPr>
          <w:rFonts w:eastAsia="Aptos"/>
          <w:sz w:val="24"/>
        </w:rPr>
        <w:t xml:space="preserve">Hashing algorithms are used to create a unique representation of data. </w:t>
      </w:r>
    </w:p>
    <w:p w14:paraId="069AF5F0" w14:textId="2EA3B399" w:rsidR="009D46BC" w:rsidRPr="007A2FD2" w:rsidRDefault="009D46BC" w:rsidP="00C3175C">
      <w:pPr>
        <w:rPr>
          <w:rFonts w:eastAsia="Aptos"/>
          <w:sz w:val="24"/>
        </w:rPr>
      </w:pPr>
      <w:r w:rsidRPr="007A2FD2">
        <w:rPr>
          <w:rFonts w:eastAsia="Aptos"/>
          <w:sz w:val="24"/>
        </w:rPr>
        <w:t xml:space="preserve">They have many uses in encryption and security. </w:t>
      </w:r>
    </w:p>
    <w:p w14:paraId="01D9BD33" w14:textId="77777777" w:rsidR="009D46BC" w:rsidRPr="007A2FD2" w:rsidRDefault="009D46BC" w:rsidP="00C3175C">
      <w:pPr>
        <w:rPr>
          <w:rFonts w:eastAsia="Aptos"/>
          <w:sz w:val="24"/>
        </w:rPr>
      </w:pPr>
      <w:r w:rsidRPr="007A2FD2">
        <w:rPr>
          <w:rFonts w:eastAsia="Aptos"/>
          <w:sz w:val="24"/>
        </w:rPr>
        <w:t>Identify 3 essential features of a hashing algorithm.</w:t>
      </w:r>
    </w:p>
    <w:tbl>
      <w:tblPr>
        <w:tblStyle w:val="WrittenAnswer"/>
        <w:tblW w:w="0" w:type="auto"/>
        <w:tblLook w:val="04A0" w:firstRow="1" w:lastRow="0" w:firstColumn="1" w:lastColumn="0" w:noHBand="0" w:noVBand="1"/>
      </w:tblPr>
      <w:tblGrid>
        <w:gridCol w:w="9016"/>
      </w:tblGrid>
      <w:tr w:rsidR="009D46BC" w:rsidRPr="007A2FD2" w14:paraId="2FABA1C5" w14:textId="77777777" w:rsidTr="003348F0">
        <w:tc>
          <w:tcPr>
            <w:tcW w:w="9016" w:type="dxa"/>
          </w:tcPr>
          <w:p w14:paraId="193C0C2C" w14:textId="77777777" w:rsidR="009D46BC" w:rsidRPr="00C4452A" w:rsidRDefault="009D46BC" w:rsidP="00C3175C">
            <w:pPr>
              <w:rPr>
                <w:sz w:val="22"/>
                <w:szCs w:val="22"/>
              </w:rPr>
            </w:pPr>
          </w:p>
        </w:tc>
      </w:tr>
      <w:tr w:rsidR="009D46BC" w:rsidRPr="007A2FD2" w14:paraId="03D22F22" w14:textId="77777777" w:rsidTr="003348F0">
        <w:tc>
          <w:tcPr>
            <w:tcW w:w="9016" w:type="dxa"/>
          </w:tcPr>
          <w:p w14:paraId="6669CC5E" w14:textId="77777777" w:rsidR="009D46BC" w:rsidRPr="00C4452A" w:rsidRDefault="009D46BC" w:rsidP="00C3175C">
            <w:pPr>
              <w:rPr>
                <w:sz w:val="22"/>
                <w:szCs w:val="22"/>
              </w:rPr>
            </w:pPr>
          </w:p>
        </w:tc>
      </w:tr>
      <w:tr w:rsidR="009D46BC" w:rsidRPr="007A2FD2" w14:paraId="525CBE3D" w14:textId="77777777" w:rsidTr="003348F0">
        <w:tc>
          <w:tcPr>
            <w:tcW w:w="9016" w:type="dxa"/>
          </w:tcPr>
          <w:p w14:paraId="3166DDEE" w14:textId="77777777" w:rsidR="009D46BC" w:rsidRPr="00C4452A" w:rsidRDefault="009D46BC" w:rsidP="00C3175C">
            <w:pPr>
              <w:rPr>
                <w:sz w:val="22"/>
                <w:szCs w:val="22"/>
              </w:rPr>
            </w:pPr>
          </w:p>
        </w:tc>
      </w:tr>
      <w:tr w:rsidR="009D46BC" w:rsidRPr="007A2FD2" w14:paraId="1C6D734F" w14:textId="77777777" w:rsidTr="003348F0">
        <w:tc>
          <w:tcPr>
            <w:tcW w:w="9016" w:type="dxa"/>
          </w:tcPr>
          <w:p w14:paraId="4AFB0EA3" w14:textId="77777777" w:rsidR="009D46BC" w:rsidRPr="00C4452A" w:rsidRDefault="009D46BC" w:rsidP="00C3175C">
            <w:pPr>
              <w:rPr>
                <w:sz w:val="22"/>
                <w:szCs w:val="22"/>
              </w:rPr>
            </w:pPr>
          </w:p>
        </w:tc>
      </w:tr>
    </w:tbl>
    <w:p w14:paraId="0F83247C" w14:textId="77777777" w:rsidR="009D46BC" w:rsidRPr="007A2FD2" w:rsidRDefault="009D46BC" w:rsidP="00C3175C">
      <w:pPr>
        <w:suppressAutoHyphens w:val="0"/>
        <w:spacing w:before="0" w:after="160"/>
        <w:rPr>
          <w:b/>
          <w:bCs/>
          <w:sz w:val="24"/>
        </w:rPr>
      </w:pPr>
      <w:r w:rsidRPr="007A2FD2">
        <w:rPr>
          <w:b/>
          <w:bCs/>
          <w:sz w:val="24"/>
        </w:rPr>
        <w:br w:type="page"/>
      </w:r>
    </w:p>
    <w:p w14:paraId="3D15AE0A" w14:textId="0B8E4D50" w:rsidR="00065C24" w:rsidRPr="007A2FD2" w:rsidRDefault="00065C24" w:rsidP="00C3175C">
      <w:pPr>
        <w:rPr>
          <w:b/>
          <w:bCs/>
          <w:sz w:val="24"/>
        </w:rPr>
      </w:pPr>
      <w:r w:rsidRPr="007A2FD2">
        <w:rPr>
          <w:b/>
          <w:bCs/>
          <w:sz w:val="24"/>
        </w:rPr>
        <w:lastRenderedPageBreak/>
        <w:t xml:space="preserve">Question 11 </w:t>
      </w:r>
      <w:r w:rsidR="009D46BC" w:rsidRPr="007A2FD2">
        <w:rPr>
          <w:sz w:val="24"/>
        </w:rPr>
        <w:t>(</w:t>
      </w:r>
      <w:r w:rsidR="008E2F4C">
        <w:rPr>
          <w:sz w:val="24"/>
        </w:rPr>
        <w:t>6</w:t>
      </w:r>
      <w:r w:rsidR="009D46BC" w:rsidRPr="007A2FD2">
        <w:rPr>
          <w:sz w:val="24"/>
        </w:rPr>
        <w:t xml:space="preserve"> marks total)</w:t>
      </w:r>
    </w:p>
    <w:p w14:paraId="4D6516B6" w14:textId="77777777" w:rsidR="009D46BC" w:rsidRPr="007A2FD2" w:rsidRDefault="009D46BC" w:rsidP="00C3175C">
      <w:pPr>
        <w:rPr>
          <w:rFonts w:eastAsia="Aptos"/>
          <w:sz w:val="24"/>
        </w:rPr>
      </w:pPr>
      <w:r w:rsidRPr="007A2FD2">
        <w:rPr>
          <w:rFonts w:eastAsia="Aptos"/>
          <w:sz w:val="24"/>
        </w:rPr>
        <w:t>Which Machine Learning model is most appropriate for predicting new values based on the data given in the above graph?</w:t>
      </w:r>
    </w:p>
    <w:p w14:paraId="5BEF90A4" w14:textId="66304784" w:rsidR="00065C24" w:rsidRPr="007A2FD2" w:rsidRDefault="009D46BC" w:rsidP="00C3175C">
      <w:pPr>
        <w:rPr>
          <w:sz w:val="24"/>
        </w:rPr>
      </w:pPr>
      <w:r w:rsidRPr="007A2FD2">
        <w:rPr>
          <w:noProof/>
        </w:rPr>
        <w:drawing>
          <wp:inline distT="0" distB="0" distL="0" distR="0" wp14:anchorId="6B95B427" wp14:editId="692D3FE4">
            <wp:extent cx="3720974" cy="2183279"/>
            <wp:effectExtent l="0" t="0" r="0" b="7620"/>
            <wp:docPr id="675919653" name="Picture 5" descr="Picture 1131204136,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1131204136, Pi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4063" cy="2190959"/>
                    </a:xfrm>
                    <a:prstGeom prst="rect">
                      <a:avLst/>
                    </a:prstGeom>
                    <a:noFill/>
                    <a:ln>
                      <a:noFill/>
                    </a:ln>
                  </pic:spPr>
                </pic:pic>
              </a:graphicData>
            </a:graphic>
          </wp:inline>
        </w:drawing>
      </w:r>
    </w:p>
    <w:p w14:paraId="094ED712" w14:textId="133B6313" w:rsidR="009D46BC" w:rsidRPr="007A2FD2" w:rsidRDefault="009D46BC" w:rsidP="00C3175C">
      <w:pPr>
        <w:rPr>
          <w:b/>
          <w:bCs/>
        </w:rPr>
      </w:pPr>
      <w:r w:rsidRPr="007A2FD2">
        <w:rPr>
          <w:b/>
          <w:bCs/>
        </w:rPr>
        <w:t xml:space="preserve">Part A </w:t>
      </w:r>
    </w:p>
    <w:p w14:paraId="309D93F9" w14:textId="0EB980F9" w:rsidR="009D46BC" w:rsidRPr="007A2FD2" w:rsidRDefault="009D46BC" w:rsidP="00C3175C">
      <w:pPr>
        <w:rPr>
          <w:rFonts w:eastAsia="Aptos"/>
          <w:sz w:val="24"/>
        </w:rPr>
      </w:pPr>
      <w:r w:rsidRPr="007A2FD2">
        <w:rPr>
          <w:rFonts w:eastAsia="Aptos"/>
          <w:sz w:val="24"/>
        </w:rPr>
        <w:t>Which Machine Learning model is most appropriate for predicting new values based on the data given in the above graph?</w:t>
      </w:r>
      <w:r w:rsidR="00C83FA5" w:rsidRPr="007A2FD2">
        <w:rPr>
          <w:rFonts w:eastAsia="Aptos"/>
          <w:sz w:val="24"/>
        </w:rPr>
        <w:t xml:space="preserve"> </w:t>
      </w:r>
      <w:r w:rsidR="00C83FA5" w:rsidRPr="007A2FD2">
        <w:t>(1 mark)</w:t>
      </w:r>
    </w:p>
    <w:p w14:paraId="28428768" w14:textId="77777777" w:rsidR="009D46BC" w:rsidRPr="007A2FD2" w:rsidRDefault="009D46BC" w:rsidP="00C3175C">
      <w:pPr>
        <w:pStyle w:val="MultipleChoice"/>
        <w:spacing w:line="360" w:lineRule="auto"/>
      </w:pPr>
      <w:r w:rsidRPr="007A2FD2">
        <w:t xml:space="preserve">Decision tree </w:t>
      </w:r>
    </w:p>
    <w:p w14:paraId="1B51735B" w14:textId="77777777" w:rsidR="009D46BC" w:rsidRPr="007A2FD2" w:rsidRDefault="009D46BC" w:rsidP="00C3175C">
      <w:pPr>
        <w:pStyle w:val="MultipleChoice"/>
        <w:spacing w:line="360" w:lineRule="auto"/>
      </w:pPr>
      <w:r w:rsidRPr="007A2FD2">
        <w:t xml:space="preserve">Polynomial regression </w:t>
      </w:r>
    </w:p>
    <w:p w14:paraId="1EC323FB" w14:textId="77777777" w:rsidR="009D46BC" w:rsidRPr="007A2FD2" w:rsidRDefault="009D46BC" w:rsidP="00C3175C">
      <w:pPr>
        <w:pStyle w:val="MultipleChoice"/>
        <w:spacing w:line="360" w:lineRule="auto"/>
      </w:pPr>
      <w:r w:rsidRPr="007A2FD2">
        <w:t xml:space="preserve">Linear regression </w:t>
      </w:r>
    </w:p>
    <w:p w14:paraId="3F481752" w14:textId="77777777" w:rsidR="009D46BC" w:rsidRPr="007A2FD2" w:rsidRDefault="009D46BC" w:rsidP="00C3175C">
      <w:pPr>
        <w:pStyle w:val="MultipleChoice"/>
        <w:spacing w:line="360" w:lineRule="auto"/>
      </w:pPr>
      <w:r w:rsidRPr="007A2FD2">
        <w:t xml:space="preserve">K Nearest Neighbour </w:t>
      </w:r>
    </w:p>
    <w:p w14:paraId="6B097DDB" w14:textId="77777777" w:rsidR="00C83FA5" w:rsidRPr="007A2FD2" w:rsidRDefault="00C83FA5" w:rsidP="00C3175C">
      <w:pPr>
        <w:pStyle w:val="ExamTip"/>
        <w:spacing w:line="360" w:lineRule="auto"/>
        <w:rPr>
          <w:rFonts w:ascii="Arial" w:hAnsi="Arial" w:cs="Arial"/>
        </w:rPr>
      </w:pPr>
      <w:r w:rsidRPr="007A2FD2">
        <w:rPr>
          <w:rFonts w:ascii="Arial" w:hAnsi="Arial" w:cs="Arial"/>
        </w:rPr>
        <w:t>Choose one answer only</w:t>
      </w:r>
    </w:p>
    <w:p w14:paraId="0AC542BF" w14:textId="4C9E4D9C" w:rsidR="009D46BC" w:rsidRPr="007A2FD2" w:rsidRDefault="009D46BC" w:rsidP="00C3175C">
      <w:pPr>
        <w:suppressAutoHyphens w:val="0"/>
        <w:spacing w:before="0" w:after="160"/>
        <w:rPr>
          <w:rFonts w:eastAsiaTheme="minorEastAsia"/>
          <w:sz w:val="24"/>
          <w:lang w:val="en-GB" w:eastAsia="ja-JP"/>
        </w:rPr>
      </w:pPr>
      <w:r w:rsidRPr="007A2FD2">
        <w:br w:type="page"/>
      </w:r>
    </w:p>
    <w:p w14:paraId="2899330D" w14:textId="195F833F" w:rsidR="009D46BC" w:rsidRPr="007A2FD2" w:rsidRDefault="009D46BC" w:rsidP="00C3175C">
      <w:pPr>
        <w:rPr>
          <w:rFonts w:eastAsia="Aptos"/>
          <w:b/>
          <w:bCs/>
          <w:sz w:val="24"/>
        </w:rPr>
      </w:pPr>
      <w:r w:rsidRPr="007A2FD2">
        <w:rPr>
          <w:rFonts w:eastAsia="Aptos"/>
          <w:b/>
          <w:bCs/>
          <w:sz w:val="24"/>
        </w:rPr>
        <w:lastRenderedPageBreak/>
        <w:t xml:space="preserve">Part B </w:t>
      </w:r>
    </w:p>
    <w:p w14:paraId="18483A04" w14:textId="32DB18A6" w:rsidR="009D46BC" w:rsidRPr="007A2FD2" w:rsidRDefault="009D46BC" w:rsidP="00C3175C">
      <w:pPr>
        <w:rPr>
          <w:rFonts w:eastAsia="Aptos"/>
          <w:sz w:val="24"/>
        </w:rPr>
      </w:pPr>
      <w:r w:rsidRPr="007A2FD2">
        <w:rPr>
          <w:rFonts w:eastAsia="Aptos"/>
          <w:sz w:val="24"/>
        </w:rPr>
        <w:t>Explain why a Neural Network would not be the best choice of model for the training data in the above graph and propose an alternative Machine Learning model.</w:t>
      </w:r>
      <w:r w:rsidR="00C83FA5" w:rsidRPr="007A2FD2">
        <w:rPr>
          <w:rFonts w:eastAsia="Aptos"/>
          <w:sz w:val="24"/>
        </w:rPr>
        <w:t xml:space="preserve"> (</w:t>
      </w:r>
      <w:r w:rsidR="008E2F4C">
        <w:rPr>
          <w:rFonts w:eastAsia="Aptos"/>
          <w:sz w:val="24"/>
        </w:rPr>
        <w:t>5</w:t>
      </w:r>
      <w:r w:rsidR="00C83FA5" w:rsidRPr="007A2FD2">
        <w:rPr>
          <w:rFonts w:eastAsia="Aptos"/>
          <w:sz w:val="24"/>
        </w:rPr>
        <w:t xml:space="preserve"> marks)</w:t>
      </w:r>
    </w:p>
    <w:tbl>
      <w:tblPr>
        <w:tblStyle w:val="WrittenAnswer"/>
        <w:tblW w:w="0" w:type="auto"/>
        <w:tblLook w:val="04A0" w:firstRow="1" w:lastRow="0" w:firstColumn="1" w:lastColumn="0" w:noHBand="0" w:noVBand="1"/>
      </w:tblPr>
      <w:tblGrid>
        <w:gridCol w:w="9016"/>
      </w:tblGrid>
      <w:tr w:rsidR="009D46BC" w:rsidRPr="007A2FD2" w14:paraId="10F46C39" w14:textId="77777777" w:rsidTr="003348F0">
        <w:tc>
          <w:tcPr>
            <w:tcW w:w="9016" w:type="dxa"/>
          </w:tcPr>
          <w:p w14:paraId="25E65916" w14:textId="77777777" w:rsidR="009D46BC" w:rsidRPr="00C4452A" w:rsidRDefault="009D46BC" w:rsidP="00C3175C">
            <w:pPr>
              <w:rPr>
                <w:sz w:val="22"/>
                <w:szCs w:val="22"/>
              </w:rPr>
            </w:pPr>
          </w:p>
        </w:tc>
      </w:tr>
      <w:tr w:rsidR="009D46BC" w:rsidRPr="007A2FD2" w14:paraId="72C0966E" w14:textId="77777777" w:rsidTr="003348F0">
        <w:tc>
          <w:tcPr>
            <w:tcW w:w="9016" w:type="dxa"/>
          </w:tcPr>
          <w:p w14:paraId="0BE88846" w14:textId="77777777" w:rsidR="009D46BC" w:rsidRPr="00C4452A" w:rsidRDefault="009D46BC" w:rsidP="00C3175C">
            <w:pPr>
              <w:rPr>
                <w:sz w:val="22"/>
                <w:szCs w:val="22"/>
              </w:rPr>
            </w:pPr>
          </w:p>
        </w:tc>
      </w:tr>
      <w:tr w:rsidR="009D46BC" w:rsidRPr="007A2FD2" w14:paraId="05F43CB8" w14:textId="77777777" w:rsidTr="003348F0">
        <w:tc>
          <w:tcPr>
            <w:tcW w:w="9016" w:type="dxa"/>
          </w:tcPr>
          <w:p w14:paraId="6157F238" w14:textId="77777777" w:rsidR="009D46BC" w:rsidRPr="00C4452A" w:rsidRDefault="009D46BC" w:rsidP="00C3175C">
            <w:pPr>
              <w:rPr>
                <w:sz w:val="22"/>
                <w:szCs w:val="22"/>
              </w:rPr>
            </w:pPr>
          </w:p>
        </w:tc>
      </w:tr>
      <w:tr w:rsidR="009D46BC" w:rsidRPr="007A2FD2" w14:paraId="31A122D2" w14:textId="77777777" w:rsidTr="003348F0">
        <w:tc>
          <w:tcPr>
            <w:tcW w:w="9016" w:type="dxa"/>
          </w:tcPr>
          <w:p w14:paraId="05CA0151" w14:textId="77777777" w:rsidR="009D46BC" w:rsidRPr="00C4452A" w:rsidRDefault="009D46BC" w:rsidP="00C3175C">
            <w:pPr>
              <w:rPr>
                <w:sz w:val="22"/>
                <w:szCs w:val="22"/>
              </w:rPr>
            </w:pPr>
          </w:p>
        </w:tc>
      </w:tr>
      <w:tr w:rsidR="009D46BC" w:rsidRPr="007A2FD2" w14:paraId="565A892C" w14:textId="77777777" w:rsidTr="003348F0">
        <w:tc>
          <w:tcPr>
            <w:tcW w:w="9016" w:type="dxa"/>
          </w:tcPr>
          <w:p w14:paraId="0DC19414" w14:textId="77777777" w:rsidR="009D46BC" w:rsidRPr="00C4452A" w:rsidRDefault="009D46BC" w:rsidP="00C3175C">
            <w:pPr>
              <w:rPr>
                <w:sz w:val="22"/>
                <w:szCs w:val="22"/>
              </w:rPr>
            </w:pPr>
          </w:p>
        </w:tc>
      </w:tr>
      <w:tr w:rsidR="009D46BC" w:rsidRPr="007A2FD2" w14:paraId="31F1CF28" w14:textId="77777777" w:rsidTr="003348F0">
        <w:tc>
          <w:tcPr>
            <w:tcW w:w="9016" w:type="dxa"/>
          </w:tcPr>
          <w:p w14:paraId="6A4D48E1" w14:textId="77777777" w:rsidR="009D46BC" w:rsidRPr="00C4452A" w:rsidRDefault="009D46BC" w:rsidP="00C3175C">
            <w:pPr>
              <w:rPr>
                <w:sz w:val="22"/>
                <w:szCs w:val="22"/>
              </w:rPr>
            </w:pPr>
          </w:p>
        </w:tc>
      </w:tr>
    </w:tbl>
    <w:p w14:paraId="21957801" w14:textId="77777777" w:rsidR="00FD1EC9" w:rsidRPr="007A2FD2" w:rsidRDefault="00FD1EC9" w:rsidP="00C3175C">
      <w:pPr>
        <w:suppressAutoHyphens w:val="0"/>
        <w:spacing w:before="0" w:after="160"/>
        <w:rPr>
          <w:b/>
          <w:sz w:val="24"/>
        </w:rPr>
      </w:pPr>
      <w:r w:rsidRPr="007A2FD2">
        <w:rPr>
          <w:b/>
          <w:sz w:val="24"/>
        </w:rPr>
        <w:br w:type="page"/>
      </w:r>
    </w:p>
    <w:p w14:paraId="58FD7AE2" w14:textId="263A82D9" w:rsidR="00FD1EC9" w:rsidRPr="007A2FD2" w:rsidRDefault="00065C24" w:rsidP="00C3175C">
      <w:pPr>
        <w:widowControl w:val="0"/>
        <w:suppressAutoHyphens w:val="0"/>
        <w:autoSpaceDE w:val="0"/>
        <w:autoSpaceDN w:val="0"/>
        <w:spacing w:before="720"/>
      </w:pPr>
      <w:r w:rsidRPr="007A2FD2">
        <w:rPr>
          <w:b/>
          <w:sz w:val="24"/>
        </w:rPr>
        <w:lastRenderedPageBreak/>
        <w:t>Question 12</w:t>
      </w:r>
      <w:r w:rsidR="00FD1EC9" w:rsidRPr="007A2FD2">
        <w:rPr>
          <w:b/>
          <w:sz w:val="24"/>
        </w:rPr>
        <w:t xml:space="preserve"> </w:t>
      </w:r>
    </w:p>
    <w:p w14:paraId="2C6D8BB7" w14:textId="0731B004" w:rsidR="00FD1EC9" w:rsidRPr="007A2FD2" w:rsidRDefault="00C83FA5" w:rsidP="00C3175C">
      <w:pPr>
        <w:rPr>
          <w:rFonts w:eastAsia="Aptos"/>
          <w:sz w:val="24"/>
        </w:rPr>
      </w:pPr>
      <w:r w:rsidRPr="007A2FD2">
        <w:rPr>
          <w:rFonts w:eastAsia="Aptos"/>
          <w:sz w:val="24"/>
        </w:rPr>
        <w:t>Consider the following scenario:</w:t>
      </w:r>
    </w:p>
    <w:p w14:paraId="0195C3FA" w14:textId="77777777" w:rsidR="00FD1EC9" w:rsidRPr="007A2FD2" w:rsidRDefault="00FD1EC9" w:rsidP="00C3175C">
      <w:pPr>
        <w:rPr>
          <w:rFonts w:eastAsia="Aptos"/>
          <w:sz w:val="24"/>
        </w:rPr>
      </w:pPr>
      <w:r w:rsidRPr="007A2FD2">
        <w:rPr>
          <w:rFonts w:eastAsia="Aptos"/>
          <w:sz w:val="24"/>
        </w:rPr>
        <w:t xml:space="preserve">An Australian aerospace startup is developing software to control its rockets from launch on Earth to space and to landing on other moons and planets. </w:t>
      </w:r>
    </w:p>
    <w:p w14:paraId="698BEEC9" w14:textId="77777777" w:rsidR="00FD1EC9" w:rsidRPr="007A2FD2" w:rsidRDefault="00FD1EC9" w:rsidP="00C3175C">
      <w:pPr>
        <w:rPr>
          <w:rFonts w:eastAsia="Aptos"/>
          <w:sz w:val="24"/>
        </w:rPr>
      </w:pPr>
      <w:r w:rsidRPr="007A2FD2">
        <w:rPr>
          <w:rFonts w:eastAsia="Aptos"/>
          <w:sz w:val="24"/>
        </w:rPr>
        <w:t>Each rocket must have:</w:t>
      </w:r>
    </w:p>
    <w:p w14:paraId="3854923A" w14:textId="6EE4D620" w:rsidR="00FD1EC9" w:rsidRPr="007A2FD2" w:rsidRDefault="00FD1EC9" w:rsidP="00C3175C">
      <w:pPr>
        <w:pStyle w:val="ListBullet"/>
      </w:pPr>
      <w:r w:rsidRPr="007A2FD2">
        <w:t>A rocket ID</w:t>
      </w:r>
      <w:r w:rsidR="00D5357E" w:rsidRPr="007A2FD2">
        <w:t>,</w:t>
      </w:r>
      <w:r w:rsidRPr="007A2FD2">
        <w:t xml:space="preserve"> e.g. R20</w:t>
      </w:r>
    </w:p>
    <w:p w14:paraId="1F7A8E05" w14:textId="5BF7712D" w:rsidR="00FD1EC9" w:rsidRPr="007A2FD2" w:rsidRDefault="00FD1EC9" w:rsidP="00C3175C">
      <w:pPr>
        <w:pStyle w:val="ListBullet"/>
      </w:pPr>
      <w:r w:rsidRPr="007A2FD2">
        <w:t>Launch site</w:t>
      </w:r>
      <w:r w:rsidR="00D5357E" w:rsidRPr="007A2FD2">
        <w:t>,</w:t>
      </w:r>
      <w:r w:rsidRPr="007A2FD2">
        <w:t xml:space="preserve"> e.g. “Broome”</w:t>
      </w:r>
    </w:p>
    <w:p w14:paraId="3BA70C37" w14:textId="3EBDA663" w:rsidR="00FD1EC9" w:rsidRPr="007A2FD2" w:rsidRDefault="00FD1EC9" w:rsidP="00C3175C">
      <w:pPr>
        <w:pStyle w:val="ListBullet"/>
      </w:pPr>
      <w:r w:rsidRPr="007A2FD2">
        <w:t>Provider ID which identifies the company that made the payload</w:t>
      </w:r>
      <w:r w:rsidR="00D5357E" w:rsidRPr="007A2FD2">
        <w:t>,</w:t>
      </w:r>
      <w:r w:rsidRPr="007A2FD2">
        <w:t xml:space="preserve"> e.g. P01</w:t>
      </w:r>
    </w:p>
    <w:p w14:paraId="128C6EE1" w14:textId="77777777" w:rsidR="00FD1EC9" w:rsidRPr="007A2FD2" w:rsidRDefault="00FD1EC9" w:rsidP="00C3175C">
      <w:pPr>
        <w:pStyle w:val="ListBullet"/>
      </w:pPr>
      <w:r w:rsidRPr="007A2FD2">
        <w:t>The dry mass of the rocket, e.g. 2500kg.</w:t>
      </w:r>
    </w:p>
    <w:p w14:paraId="3086597F" w14:textId="77777777" w:rsidR="00FD1EC9" w:rsidRPr="007A2FD2" w:rsidRDefault="00FD1EC9" w:rsidP="00C3175C">
      <w:pPr>
        <w:pStyle w:val="ListBullet"/>
      </w:pPr>
      <w:r w:rsidRPr="007A2FD2">
        <w:t>The wet mass of the rocket, e.g. 5250.50kg</w:t>
      </w:r>
    </w:p>
    <w:p w14:paraId="2D2439F9" w14:textId="77777777" w:rsidR="00FD1EC9" w:rsidRPr="007A2FD2" w:rsidRDefault="00FD1EC9" w:rsidP="00C3175C">
      <w:pPr>
        <w:pStyle w:val="ListBullet"/>
      </w:pPr>
      <w:r w:rsidRPr="007A2FD2">
        <w:t xml:space="preserve">Target orbit, which describes the orbit the payload is to enter </w:t>
      </w:r>
    </w:p>
    <w:p w14:paraId="61D0E151" w14:textId="77777777" w:rsidR="00FD1EC9" w:rsidRPr="007A2FD2" w:rsidRDefault="00FD1EC9" w:rsidP="00C3175C">
      <w:pPr>
        <w:pStyle w:val="ListBullet"/>
      </w:pPr>
      <w:r w:rsidRPr="007A2FD2">
        <w:t xml:space="preserve">A release() command which will </w:t>
      </w:r>
      <w:proofErr w:type="gramStart"/>
      <w:r w:rsidRPr="007A2FD2">
        <w:t>open up</w:t>
      </w:r>
      <w:proofErr w:type="gramEnd"/>
      <w:r w:rsidRPr="007A2FD2">
        <w:t xml:space="preserve"> the payload doors and unclamp the satellite from the cargo bay. </w:t>
      </w:r>
    </w:p>
    <w:p w14:paraId="0ED02699" w14:textId="3CA9ECCD" w:rsidR="00FD1EC9" w:rsidRPr="007A2FD2" w:rsidRDefault="00FD1EC9" w:rsidP="00C3175C">
      <w:pPr>
        <w:rPr>
          <w:rFonts w:eastAsia="Aptos"/>
          <w:sz w:val="24"/>
        </w:rPr>
      </w:pPr>
      <w:r w:rsidRPr="007A2FD2">
        <w:rPr>
          <w:rFonts w:eastAsia="Aptos"/>
          <w:sz w:val="24"/>
        </w:rPr>
        <w:t>In addition, each satellite must have:</w:t>
      </w:r>
    </w:p>
    <w:p w14:paraId="62656D8F" w14:textId="77777777" w:rsidR="00FD1EC9" w:rsidRPr="007A2FD2" w:rsidRDefault="00FD1EC9" w:rsidP="00C3175C">
      <w:pPr>
        <w:pStyle w:val="ListBullet"/>
      </w:pPr>
      <w:r w:rsidRPr="007A2FD2">
        <w:t>Satellite purpose, which describes the mission of the satellite</w:t>
      </w:r>
    </w:p>
    <w:p w14:paraId="6828E6B5" w14:textId="77777777" w:rsidR="00FD1EC9" w:rsidRPr="007A2FD2" w:rsidRDefault="00FD1EC9" w:rsidP="00C3175C">
      <w:pPr>
        <w:pStyle w:val="ListBullet"/>
      </w:pPr>
      <w:r w:rsidRPr="007A2FD2">
        <w:t>Satellite targets, which describes what countries, regions or areas of the Earth or other planets or moons are to be monitored by the satellite</w:t>
      </w:r>
    </w:p>
    <w:p w14:paraId="04278CD8" w14:textId="4201BBC8" w:rsidR="00FD1EC9" w:rsidRPr="007A2FD2" w:rsidRDefault="00FD1EC9" w:rsidP="00C3175C">
      <w:pPr>
        <w:pStyle w:val="ListBullet"/>
      </w:pPr>
      <w:r w:rsidRPr="007A2FD2">
        <w:t xml:space="preserve">A signal() command, which is used to establish and maintain communications control with the provider as indicated by the Provider ID. </w:t>
      </w:r>
    </w:p>
    <w:p w14:paraId="11A22F91" w14:textId="77777777" w:rsidR="00FD1EC9" w:rsidRPr="007A2FD2" w:rsidRDefault="00FD1EC9" w:rsidP="00C3175C">
      <w:pPr>
        <w:pStyle w:val="ExamTip"/>
        <w:spacing w:line="360" w:lineRule="auto"/>
        <w:rPr>
          <w:rFonts w:ascii="Arial" w:hAnsi="Arial" w:cs="Arial"/>
        </w:rPr>
      </w:pPr>
      <w:r w:rsidRPr="007A2FD2">
        <w:rPr>
          <w:rFonts w:ascii="Arial" w:hAnsi="Arial" w:cs="Arial"/>
        </w:rPr>
        <w:t>Answer the question on the following page</w:t>
      </w:r>
    </w:p>
    <w:p w14:paraId="10E14054" w14:textId="57C24B87" w:rsidR="00FD1EC9" w:rsidRPr="007A2FD2" w:rsidRDefault="00FD1EC9" w:rsidP="00C3175C">
      <w:pPr>
        <w:suppressAutoHyphens w:val="0"/>
        <w:spacing w:before="0" w:after="160"/>
        <w:rPr>
          <w:b/>
          <w:bCs/>
          <w:sz w:val="24"/>
        </w:rPr>
      </w:pPr>
      <w:r w:rsidRPr="007A2FD2">
        <w:rPr>
          <w:b/>
          <w:bCs/>
          <w:sz w:val="24"/>
        </w:rPr>
        <w:br w:type="page"/>
      </w:r>
    </w:p>
    <w:p w14:paraId="10A320D3" w14:textId="3AF826E1" w:rsidR="00C3175C" w:rsidRPr="007A2FD2" w:rsidRDefault="00C3175C" w:rsidP="00C3175C">
      <w:pPr>
        <w:pStyle w:val="ExamTip"/>
        <w:spacing w:line="360" w:lineRule="auto"/>
        <w:ind w:firstLine="0"/>
        <w:rPr>
          <w:rFonts w:ascii="Arial" w:hAnsi="Arial" w:cs="Arial"/>
        </w:rPr>
      </w:pPr>
      <w:r w:rsidRPr="007A2FD2">
        <w:rPr>
          <w:rFonts w:ascii="Arial" w:hAnsi="Arial" w:cs="Arial"/>
        </w:rPr>
        <w:lastRenderedPageBreak/>
        <w:t>Question 12 continued</w:t>
      </w:r>
    </w:p>
    <w:p w14:paraId="2EB51C33" w14:textId="62CDEA51" w:rsidR="00FD1EC9" w:rsidRPr="007A2FD2" w:rsidRDefault="00FD1EC9" w:rsidP="00C3175C">
      <w:r w:rsidRPr="007A2FD2">
        <w:t xml:space="preserve">Create a class diagram for the rocket and satellite relationship described in the stimulus. </w:t>
      </w:r>
      <w:r w:rsidR="00EE489E" w:rsidRPr="007A2FD2">
        <w:t>(3 marks)</w:t>
      </w:r>
    </w:p>
    <w:tbl>
      <w:tblPr>
        <w:tblStyle w:val="TableGrid"/>
        <w:tblW w:w="0" w:type="auto"/>
        <w:tblLook w:val="04A0" w:firstRow="1" w:lastRow="0" w:firstColumn="1" w:lastColumn="0" w:noHBand="0" w:noVBand="1"/>
      </w:tblPr>
      <w:tblGrid>
        <w:gridCol w:w="9016"/>
      </w:tblGrid>
      <w:tr w:rsidR="00FD1EC9" w:rsidRPr="007A2FD2" w14:paraId="0188454D" w14:textId="77777777" w:rsidTr="00FD1EC9">
        <w:trPr>
          <w:trHeight w:val="12312"/>
        </w:trPr>
        <w:tc>
          <w:tcPr>
            <w:tcW w:w="9016" w:type="dxa"/>
          </w:tcPr>
          <w:p w14:paraId="75816EE5" w14:textId="77777777" w:rsidR="00FD1EC9" w:rsidRPr="007A2FD2" w:rsidRDefault="00FD1EC9" w:rsidP="00C3175C"/>
        </w:tc>
      </w:tr>
    </w:tbl>
    <w:p w14:paraId="065C9038" w14:textId="77777777" w:rsidR="00EE6C1E" w:rsidRPr="007A2FD2" w:rsidRDefault="00EE6C1E" w:rsidP="00C3175C">
      <w:pPr>
        <w:suppressAutoHyphens w:val="0"/>
        <w:spacing w:before="0" w:after="160"/>
        <w:rPr>
          <w:b/>
          <w:bCs/>
        </w:rPr>
      </w:pPr>
      <w:r w:rsidRPr="007A2FD2">
        <w:rPr>
          <w:b/>
          <w:bCs/>
        </w:rPr>
        <w:br w:type="page"/>
      </w:r>
    </w:p>
    <w:p w14:paraId="38917E4B" w14:textId="1903057A" w:rsidR="00065C24" w:rsidRPr="007A2FD2" w:rsidRDefault="00065C24" w:rsidP="00C3175C">
      <w:pPr>
        <w:rPr>
          <w:b/>
          <w:bCs/>
        </w:rPr>
      </w:pPr>
      <w:r w:rsidRPr="007A2FD2">
        <w:rPr>
          <w:b/>
          <w:bCs/>
        </w:rPr>
        <w:lastRenderedPageBreak/>
        <w:t>Question 1</w:t>
      </w:r>
      <w:r w:rsidR="00FD1EC9" w:rsidRPr="007A2FD2">
        <w:rPr>
          <w:b/>
          <w:bCs/>
        </w:rPr>
        <w:t>3</w:t>
      </w:r>
    </w:p>
    <w:p w14:paraId="20CCF209" w14:textId="0D52E03B" w:rsidR="00FD1EC9" w:rsidRPr="007A2FD2" w:rsidRDefault="00FD1EC9" w:rsidP="00C3175C">
      <w:r w:rsidRPr="007A2FD2">
        <w:t xml:space="preserve">A local music store is using a database table called </w:t>
      </w:r>
      <w:r w:rsidR="00513545">
        <w:t>a</w:t>
      </w:r>
      <w:r w:rsidRPr="007A2FD2">
        <w:t>lbums: (3 marks)</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00"/>
        <w:gridCol w:w="2010"/>
        <w:gridCol w:w="1290"/>
        <w:gridCol w:w="1770"/>
      </w:tblGrid>
      <w:tr w:rsidR="00FD1EC9" w:rsidRPr="007A2FD2" w14:paraId="1AB69F42" w14:textId="77777777" w:rsidTr="003348F0">
        <w:trPr>
          <w:trHeight w:val="300"/>
        </w:trPr>
        <w:tc>
          <w:tcPr>
            <w:tcW w:w="150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716E0B6C" w14:textId="6A8ED734" w:rsidR="00FD1EC9" w:rsidRPr="007A2FD2" w:rsidRDefault="00513545" w:rsidP="00C3175C">
            <w:proofErr w:type="spellStart"/>
            <w:r>
              <w:t>a</w:t>
            </w:r>
            <w:r w:rsidR="00FD1EC9" w:rsidRPr="007A2FD2">
              <w:t>lbumID</w:t>
            </w:r>
            <w:proofErr w:type="spellEnd"/>
          </w:p>
        </w:tc>
        <w:tc>
          <w:tcPr>
            <w:tcW w:w="201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25B92B5E" w14:textId="25A10D94" w:rsidR="00FD1EC9" w:rsidRPr="007A2FD2" w:rsidRDefault="00513545" w:rsidP="00C3175C">
            <w:proofErr w:type="spellStart"/>
            <w:r>
              <w:t>a</w:t>
            </w:r>
            <w:r w:rsidR="00FD1EC9" w:rsidRPr="007A2FD2">
              <w:t>lbum</w:t>
            </w:r>
            <w:r w:rsidR="00E31816">
              <w:t>n</w:t>
            </w:r>
            <w:r w:rsidR="00FD1EC9" w:rsidRPr="007A2FD2">
              <w:t>ame</w:t>
            </w:r>
            <w:proofErr w:type="spellEnd"/>
          </w:p>
        </w:tc>
        <w:tc>
          <w:tcPr>
            <w:tcW w:w="129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4BC175D0" w14:textId="66BEEA90" w:rsidR="00FD1EC9" w:rsidRPr="007A2FD2" w:rsidRDefault="00513545" w:rsidP="00C3175C">
            <w:r>
              <w:t>f</w:t>
            </w:r>
            <w:r w:rsidR="00FD1EC9" w:rsidRPr="007A2FD2">
              <w:t>ormat</w:t>
            </w:r>
          </w:p>
        </w:tc>
        <w:tc>
          <w:tcPr>
            <w:tcW w:w="177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57D17D09" w14:textId="13039ECC" w:rsidR="00FD1EC9" w:rsidRPr="007A2FD2" w:rsidRDefault="00513545" w:rsidP="00C3175C">
            <w:proofErr w:type="spellStart"/>
            <w:r>
              <w:t>a</w:t>
            </w:r>
            <w:r w:rsidR="00FD1EC9" w:rsidRPr="007A2FD2">
              <w:t>lbum</w:t>
            </w:r>
            <w:r>
              <w:t>p</w:t>
            </w:r>
            <w:r w:rsidR="00FD1EC9" w:rsidRPr="007A2FD2">
              <w:t>rice</w:t>
            </w:r>
            <w:proofErr w:type="spellEnd"/>
          </w:p>
        </w:tc>
      </w:tr>
      <w:tr w:rsidR="00FD1EC9" w:rsidRPr="007A2FD2" w14:paraId="39246EE3" w14:textId="77777777" w:rsidTr="003348F0">
        <w:trPr>
          <w:trHeight w:val="300"/>
        </w:trPr>
        <w:tc>
          <w:tcPr>
            <w:tcW w:w="150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6B086A69" w14:textId="45609329" w:rsidR="00FD1EC9" w:rsidRPr="007A2FD2" w:rsidRDefault="00FD1EC9" w:rsidP="00C3175C">
            <w:r w:rsidRPr="007A2FD2">
              <w:t>A001</w:t>
            </w:r>
          </w:p>
        </w:tc>
        <w:tc>
          <w:tcPr>
            <w:tcW w:w="201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3CE72A44" w14:textId="6A72910E" w:rsidR="00FD1EC9" w:rsidRPr="007A2FD2" w:rsidRDefault="00FD1EC9" w:rsidP="00C3175C">
            <w:r w:rsidRPr="007A2FD2">
              <w:t>Golden Hits</w:t>
            </w:r>
          </w:p>
        </w:tc>
        <w:tc>
          <w:tcPr>
            <w:tcW w:w="129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0B4D50BE" w14:textId="0746E5C1" w:rsidR="00FD1EC9" w:rsidRPr="007A2FD2" w:rsidRDefault="00FD1EC9" w:rsidP="00C3175C">
            <w:r w:rsidRPr="007A2FD2">
              <w:t>CD</w:t>
            </w:r>
          </w:p>
        </w:tc>
        <w:tc>
          <w:tcPr>
            <w:tcW w:w="177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301F3AED" w14:textId="384E4EF5" w:rsidR="00FD1EC9" w:rsidRPr="007A2FD2" w:rsidRDefault="00FD1EC9" w:rsidP="00C3175C">
            <w:r w:rsidRPr="007A2FD2">
              <w:t>18.50</w:t>
            </w:r>
          </w:p>
        </w:tc>
      </w:tr>
      <w:tr w:rsidR="00FD1EC9" w:rsidRPr="007A2FD2" w14:paraId="15D42D81" w14:textId="77777777" w:rsidTr="003348F0">
        <w:trPr>
          <w:trHeight w:val="300"/>
        </w:trPr>
        <w:tc>
          <w:tcPr>
            <w:tcW w:w="150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45BEDDAB" w14:textId="24FA6822" w:rsidR="00FD1EC9" w:rsidRPr="007A2FD2" w:rsidRDefault="00FD1EC9" w:rsidP="00C3175C">
            <w:r w:rsidRPr="007A2FD2">
              <w:t>A002</w:t>
            </w:r>
          </w:p>
        </w:tc>
        <w:tc>
          <w:tcPr>
            <w:tcW w:w="201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464AD5D8" w14:textId="4833BC8C" w:rsidR="00FD1EC9" w:rsidRPr="007A2FD2" w:rsidRDefault="00FD1EC9" w:rsidP="00C3175C">
            <w:r w:rsidRPr="007A2FD2">
              <w:t>Live in Concert</w:t>
            </w:r>
          </w:p>
        </w:tc>
        <w:tc>
          <w:tcPr>
            <w:tcW w:w="129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3FFA8873" w14:textId="45E8D143" w:rsidR="00FD1EC9" w:rsidRPr="007A2FD2" w:rsidRDefault="00FD1EC9" w:rsidP="00C3175C">
            <w:r w:rsidRPr="007A2FD2">
              <w:t>Vinyl</w:t>
            </w:r>
          </w:p>
        </w:tc>
        <w:tc>
          <w:tcPr>
            <w:tcW w:w="177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09517A79" w14:textId="2F37D862" w:rsidR="00FD1EC9" w:rsidRPr="007A2FD2" w:rsidRDefault="00FD1EC9" w:rsidP="00C3175C">
            <w:r w:rsidRPr="007A2FD2">
              <w:t>22.00</w:t>
            </w:r>
          </w:p>
        </w:tc>
      </w:tr>
      <w:tr w:rsidR="00FD1EC9" w:rsidRPr="007A2FD2" w14:paraId="44872630" w14:textId="77777777" w:rsidTr="003348F0">
        <w:trPr>
          <w:trHeight w:val="300"/>
        </w:trPr>
        <w:tc>
          <w:tcPr>
            <w:tcW w:w="150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07E27486" w14:textId="3579AAD5" w:rsidR="00FD1EC9" w:rsidRPr="007A2FD2" w:rsidRDefault="00FD1EC9" w:rsidP="00C3175C">
            <w:r w:rsidRPr="007A2FD2">
              <w:t>A003</w:t>
            </w:r>
          </w:p>
        </w:tc>
        <w:tc>
          <w:tcPr>
            <w:tcW w:w="201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159CF72C" w14:textId="03D5275F" w:rsidR="00FD1EC9" w:rsidRPr="007A2FD2" w:rsidRDefault="00FD1EC9" w:rsidP="00C3175C">
            <w:r w:rsidRPr="007A2FD2">
              <w:t>Acoustic Vibes</w:t>
            </w:r>
          </w:p>
        </w:tc>
        <w:tc>
          <w:tcPr>
            <w:tcW w:w="129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41C31931" w14:textId="0FB0E15E" w:rsidR="00FD1EC9" w:rsidRPr="007A2FD2" w:rsidRDefault="00FD1EC9" w:rsidP="00C3175C">
            <w:r w:rsidRPr="007A2FD2">
              <w:t>Digital</w:t>
            </w:r>
          </w:p>
        </w:tc>
        <w:tc>
          <w:tcPr>
            <w:tcW w:w="177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74AA4E34" w14:textId="0C74F71B" w:rsidR="00FD1EC9" w:rsidRPr="007A2FD2" w:rsidRDefault="00FD1EC9" w:rsidP="00C3175C">
            <w:r w:rsidRPr="007A2FD2">
              <w:t>15.00</w:t>
            </w:r>
          </w:p>
        </w:tc>
      </w:tr>
      <w:tr w:rsidR="00FD1EC9" w:rsidRPr="007A2FD2" w14:paraId="62DDD53B" w14:textId="77777777" w:rsidTr="003348F0">
        <w:trPr>
          <w:trHeight w:val="300"/>
        </w:trPr>
        <w:tc>
          <w:tcPr>
            <w:tcW w:w="150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0FD0DEAD" w14:textId="179B75FD" w:rsidR="00FD1EC9" w:rsidRPr="007A2FD2" w:rsidRDefault="00FD1EC9" w:rsidP="00C3175C">
            <w:r w:rsidRPr="007A2FD2">
              <w:t>A004</w:t>
            </w:r>
          </w:p>
        </w:tc>
        <w:tc>
          <w:tcPr>
            <w:tcW w:w="201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5AFB4127" w14:textId="23541931" w:rsidR="00FD1EC9" w:rsidRPr="007A2FD2" w:rsidRDefault="00FD1EC9" w:rsidP="00C3175C">
            <w:r w:rsidRPr="007A2FD2">
              <w:t>Rock Legends</w:t>
            </w:r>
          </w:p>
        </w:tc>
        <w:tc>
          <w:tcPr>
            <w:tcW w:w="129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73FF58BF" w14:textId="0FC28774" w:rsidR="00FD1EC9" w:rsidRPr="007A2FD2" w:rsidRDefault="00FD1EC9" w:rsidP="00C3175C">
            <w:r w:rsidRPr="007A2FD2">
              <w:t>CD</w:t>
            </w:r>
          </w:p>
        </w:tc>
        <w:tc>
          <w:tcPr>
            <w:tcW w:w="177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25FC8097" w14:textId="7E386F91" w:rsidR="00FD1EC9" w:rsidRPr="007A2FD2" w:rsidRDefault="00FD1EC9" w:rsidP="00C3175C">
            <w:r w:rsidRPr="007A2FD2">
              <w:t>20.00</w:t>
            </w:r>
          </w:p>
        </w:tc>
      </w:tr>
      <w:tr w:rsidR="00FD1EC9" w:rsidRPr="007A2FD2" w14:paraId="06826057" w14:textId="77777777" w:rsidTr="003348F0">
        <w:trPr>
          <w:trHeight w:val="300"/>
        </w:trPr>
        <w:tc>
          <w:tcPr>
            <w:tcW w:w="150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734A10FF" w14:textId="420A1EC3" w:rsidR="00FD1EC9" w:rsidRPr="007A2FD2" w:rsidRDefault="00FD1EC9" w:rsidP="00C3175C">
            <w:r w:rsidRPr="007A2FD2">
              <w:t>A005</w:t>
            </w:r>
          </w:p>
        </w:tc>
        <w:tc>
          <w:tcPr>
            <w:tcW w:w="201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7B7AFB4C" w14:textId="6C5730AF" w:rsidR="00FD1EC9" w:rsidRPr="007A2FD2" w:rsidRDefault="00FD1EC9" w:rsidP="00C3175C">
            <w:r w:rsidRPr="007A2FD2">
              <w:t>Chill Sessions</w:t>
            </w:r>
          </w:p>
        </w:tc>
        <w:tc>
          <w:tcPr>
            <w:tcW w:w="129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38078BC5" w14:textId="34D31860" w:rsidR="00FD1EC9" w:rsidRPr="007A2FD2" w:rsidRDefault="00FD1EC9" w:rsidP="00C3175C">
            <w:r w:rsidRPr="007A2FD2">
              <w:t>Vinyl</w:t>
            </w:r>
          </w:p>
        </w:tc>
        <w:tc>
          <w:tcPr>
            <w:tcW w:w="177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1489D378" w14:textId="561D06AF" w:rsidR="00FD1EC9" w:rsidRPr="007A2FD2" w:rsidRDefault="00FD1EC9" w:rsidP="00C3175C">
            <w:r w:rsidRPr="007A2FD2">
              <w:t>25.00</w:t>
            </w:r>
          </w:p>
        </w:tc>
      </w:tr>
    </w:tbl>
    <w:p w14:paraId="40D21607" w14:textId="18B6C436" w:rsidR="00FD1EC9" w:rsidRPr="007A2FD2" w:rsidRDefault="00FD1EC9" w:rsidP="00C3175C">
      <w:r w:rsidRPr="007A2FD2">
        <w:t>Write a</w:t>
      </w:r>
      <w:r w:rsidR="002C437F">
        <w:t>n</w:t>
      </w:r>
      <w:r w:rsidRPr="007A2FD2">
        <w:t xml:space="preserve"> SQL query to show the output below.</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00FD1EC9" w:rsidRPr="007A2FD2" w14:paraId="6C30A9D9" w14:textId="77777777" w:rsidTr="003348F0">
        <w:trPr>
          <w:trHeight w:val="300"/>
        </w:trPr>
        <w:tc>
          <w:tcPr>
            <w:tcW w:w="450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56A3E5BB" w14:textId="5FF870F1" w:rsidR="00FD1EC9" w:rsidRPr="007A2FD2" w:rsidRDefault="00513545" w:rsidP="00C3175C">
            <w:proofErr w:type="spellStart"/>
            <w:r>
              <w:t>a</w:t>
            </w:r>
            <w:r w:rsidR="00FD1EC9" w:rsidRPr="007A2FD2">
              <w:t>lbumame</w:t>
            </w:r>
            <w:proofErr w:type="spellEnd"/>
          </w:p>
        </w:tc>
        <w:tc>
          <w:tcPr>
            <w:tcW w:w="450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68B112F2" w14:textId="0A446093" w:rsidR="00FD1EC9" w:rsidRPr="007A2FD2" w:rsidRDefault="00513545" w:rsidP="00C3175C">
            <w:proofErr w:type="spellStart"/>
            <w:r>
              <w:t>a</w:t>
            </w:r>
            <w:r w:rsidR="00FD1EC9" w:rsidRPr="007A2FD2">
              <w:t>lbum</w:t>
            </w:r>
            <w:r>
              <w:t>p</w:t>
            </w:r>
            <w:r w:rsidR="00FD1EC9" w:rsidRPr="007A2FD2">
              <w:t>rice</w:t>
            </w:r>
            <w:proofErr w:type="spellEnd"/>
          </w:p>
        </w:tc>
      </w:tr>
      <w:tr w:rsidR="00FD1EC9" w:rsidRPr="007A2FD2" w14:paraId="22A0CFCA" w14:textId="77777777" w:rsidTr="003348F0">
        <w:trPr>
          <w:trHeight w:val="300"/>
        </w:trPr>
        <w:tc>
          <w:tcPr>
            <w:tcW w:w="450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21F0E52B" w14:textId="4B5DB9E7" w:rsidR="00FD1EC9" w:rsidRPr="007A2FD2" w:rsidRDefault="00FD1EC9" w:rsidP="00C3175C">
            <w:r w:rsidRPr="007A2FD2">
              <w:t>Chill Sessions</w:t>
            </w:r>
          </w:p>
        </w:tc>
        <w:tc>
          <w:tcPr>
            <w:tcW w:w="450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31945580" w14:textId="5CA8CAA8" w:rsidR="00FD1EC9" w:rsidRPr="007A2FD2" w:rsidRDefault="00FD1EC9" w:rsidP="00C3175C">
            <w:r w:rsidRPr="007A2FD2">
              <w:t>25.00</w:t>
            </w:r>
          </w:p>
        </w:tc>
      </w:tr>
      <w:tr w:rsidR="00FD1EC9" w:rsidRPr="007A2FD2" w14:paraId="3BABED28" w14:textId="77777777" w:rsidTr="003348F0">
        <w:trPr>
          <w:trHeight w:val="300"/>
        </w:trPr>
        <w:tc>
          <w:tcPr>
            <w:tcW w:w="450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0E504C61" w14:textId="65B19F6B" w:rsidR="00FD1EC9" w:rsidRPr="007A2FD2" w:rsidRDefault="00FD1EC9" w:rsidP="00C3175C">
            <w:r w:rsidRPr="007A2FD2">
              <w:t>Live in Concert</w:t>
            </w:r>
          </w:p>
        </w:tc>
        <w:tc>
          <w:tcPr>
            <w:tcW w:w="4500" w:type="dxa"/>
            <w:tcBorders>
              <w:top w:val="single" w:sz="6" w:space="0" w:color="44546A" w:themeColor="text2"/>
              <w:left w:val="single" w:sz="6" w:space="0" w:color="44546A" w:themeColor="text2"/>
              <w:bottom w:val="single" w:sz="6" w:space="0" w:color="44546A" w:themeColor="text2"/>
              <w:right w:val="single" w:sz="6" w:space="0" w:color="44546A" w:themeColor="text2"/>
            </w:tcBorders>
          </w:tcPr>
          <w:p w14:paraId="398EF078" w14:textId="5273674C" w:rsidR="00FD1EC9" w:rsidRPr="007A2FD2" w:rsidRDefault="00FD1EC9" w:rsidP="00C3175C">
            <w:r w:rsidRPr="007A2FD2">
              <w:t>22.00</w:t>
            </w:r>
          </w:p>
        </w:tc>
      </w:tr>
    </w:tbl>
    <w:tbl>
      <w:tblPr>
        <w:tblStyle w:val="TableGrid"/>
        <w:tblW w:w="0" w:type="auto"/>
        <w:tblLook w:val="04A0" w:firstRow="1" w:lastRow="0" w:firstColumn="1" w:lastColumn="0" w:noHBand="0" w:noVBand="1"/>
      </w:tblPr>
      <w:tblGrid>
        <w:gridCol w:w="9016"/>
      </w:tblGrid>
      <w:tr w:rsidR="00FD1EC9" w:rsidRPr="007A2FD2" w14:paraId="6B6D134F" w14:textId="77777777" w:rsidTr="00FD1EC9">
        <w:trPr>
          <w:trHeight w:val="3639"/>
        </w:trPr>
        <w:tc>
          <w:tcPr>
            <w:tcW w:w="9016" w:type="dxa"/>
          </w:tcPr>
          <w:p w14:paraId="701EDF65" w14:textId="77777777" w:rsidR="00FD1EC9" w:rsidRPr="007A2FD2" w:rsidRDefault="00FD1EC9" w:rsidP="00C3175C"/>
        </w:tc>
      </w:tr>
    </w:tbl>
    <w:p w14:paraId="1BA7CB98" w14:textId="7BC41776" w:rsidR="00065C24" w:rsidRPr="007A2FD2" w:rsidRDefault="00065C24" w:rsidP="00C3175C"/>
    <w:p w14:paraId="0F3A4DEE" w14:textId="77777777" w:rsidR="00065C24" w:rsidRPr="007A2FD2" w:rsidRDefault="00065C24" w:rsidP="00C3175C">
      <w:pPr>
        <w:rPr>
          <w:b/>
        </w:rPr>
      </w:pPr>
      <w:r w:rsidRPr="007A2FD2">
        <w:rPr>
          <w:b/>
        </w:rPr>
        <w:br w:type="page"/>
      </w:r>
    </w:p>
    <w:p w14:paraId="47EE9CF7" w14:textId="16F90E2E" w:rsidR="004344AA" w:rsidRPr="007A2FD2" w:rsidRDefault="00065C24" w:rsidP="00C3175C">
      <w:r w:rsidRPr="007A2FD2">
        <w:rPr>
          <w:b/>
        </w:rPr>
        <w:lastRenderedPageBreak/>
        <w:t>Question</w:t>
      </w:r>
      <w:r w:rsidRPr="007A2FD2">
        <w:rPr>
          <w:b/>
          <w:bCs/>
        </w:rPr>
        <w:t xml:space="preserve"> </w:t>
      </w:r>
      <w:r w:rsidR="004344AA" w:rsidRPr="007A2FD2">
        <w:rPr>
          <w:b/>
          <w:bCs/>
        </w:rPr>
        <w:t xml:space="preserve">14 </w:t>
      </w:r>
    </w:p>
    <w:p w14:paraId="280884ED" w14:textId="77777777" w:rsidR="004344AA" w:rsidRPr="007A2FD2" w:rsidRDefault="004344AA" w:rsidP="00C3175C">
      <w:r w:rsidRPr="007A2FD2">
        <w:t>Consider the following algorithm:</w:t>
      </w:r>
    </w:p>
    <w:p w14:paraId="69E03FBA"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 xml:space="preserve">01  BEGIN </w:t>
      </w:r>
      <w:proofErr w:type="spellStart"/>
      <w:r w:rsidRPr="007A2FD2">
        <w:rPr>
          <w:rFonts w:eastAsiaTheme="majorEastAsia"/>
          <w:b/>
          <w:bCs/>
          <w:color w:val="000000" w:themeColor="text1"/>
          <w:sz w:val="20"/>
          <w:szCs w:val="20"/>
        </w:rPr>
        <w:t>checkLogin</w:t>
      </w:r>
      <w:proofErr w:type="spellEnd"/>
      <w:r w:rsidRPr="007A2FD2">
        <w:rPr>
          <w:rFonts w:eastAsiaTheme="majorEastAsia"/>
          <w:b/>
          <w:bCs/>
          <w:color w:val="000000" w:themeColor="text1"/>
          <w:sz w:val="20"/>
          <w:szCs w:val="20"/>
        </w:rPr>
        <w:t xml:space="preserve"> (username, password)</w:t>
      </w:r>
    </w:p>
    <w:p w14:paraId="5AF9B549"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02      IF username = "" OR password = "" THEN</w:t>
      </w:r>
    </w:p>
    <w:p w14:paraId="38AC8EE2"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03          PRINT "Username or password empty."</w:t>
      </w:r>
    </w:p>
    <w:p w14:paraId="4EF23404"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04          RETURN False</w:t>
      </w:r>
    </w:p>
    <w:p w14:paraId="3CC254F8"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05      ENDIF</w:t>
      </w:r>
    </w:p>
    <w:p w14:paraId="06428DEE"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 xml:space="preserve">06      </w:t>
      </w:r>
    </w:p>
    <w:p w14:paraId="424BA326"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07      length = 8</w:t>
      </w:r>
    </w:p>
    <w:p w14:paraId="6ABED1C7"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08      symbol = ['#', '$', '!', 'ˆ', '&amp;', '[', ']']</w:t>
      </w:r>
    </w:p>
    <w:p w14:paraId="3582AB7E"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 xml:space="preserve">09      </w:t>
      </w:r>
      <w:proofErr w:type="spellStart"/>
      <w:r w:rsidRPr="007A2FD2">
        <w:rPr>
          <w:rFonts w:eastAsiaTheme="majorEastAsia"/>
          <w:b/>
          <w:bCs/>
          <w:color w:val="000000" w:themeColor="text1"/>
          <w:sz w:val="20"/>
          <w:szCs w:val="20"/>
        </w:rPr>
        <w:t>symbol_present</w:t>
      </w:r>
      <w:proofErr w:type="spellEnd"/>
      <w:r w:rsidRPr="007A2FD2">
        <w:rPr>
          <w:rFonts w:eastAsiaTheme="majorEastAsia"/>
          <w:b/>
          <w:bCs/>
          <w:color w:val="000000" w:themeColor="text1"/>
          <w:sz w:val="20"/>
          <w:szCs w:val="20"/>
        </w:rPr>
        <w:t xml:space="preserve"> = False</w:t>
      </w:r>
    </w:p>
    <w:p w14:paraId="70F9BF56"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 xml:space="preserve">10      # Minimum username/password length is given in a global variable  </w:t>
      </w:r>
    </w:p>
    <w:p w14:paraId="382E39C8"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11      IF LENGTH(username) &lt; length OR LENGTH(password) &lt; length THEN</w:t>
      </w:r>
    </w:p>
    <w:p w14:paraId="606B8B17"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12          PRINT "Username or password is not long enough."</w:t>
      </w:r>
    </w:p>
    <w:p w14:paraId="18C3DE9B"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13          RETURN False</w:t>
      </w:r>
    </w:p>
    <w:p w14:paraId="2D3F8D58"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14      ENDIF</w:t>
      </w:r>
    </w:p>
    <w:p w14:paraId="7A1E22CF"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 xml:space="preserve">15  </w:t>
      </w:r>
    </w:p>
    <w:p w14:paraId="712A6817"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16      # Check if the first character (at index 0) of both username and password is a letter</w:t>
      </w:r>
    </w:p>
    <w:p w14:paraId="02E8352B"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17      IF (</w:t>
      </w:r>
      <w:proofErr w:type="spellStart"/>
      <w:r w:rsidRPr="007A2FD2">
        <w:rPr>
          <w:rFonts w:eastAsiaTheme="majorEastAsia"/>
          <w:b/>
          <w:bCs/>
          <w:color w:val="000000" w:themeColor="text1"/>
          <w:sz w:val="20"/>
          <w:szCs w:val="20"/>
        </w:rPr>
        <w:t>isalpha</w:t>
      </w:r>
      <w:proofErr w:type="spellEnd"/>
      <w:r w:rsidRPr="007A2FD2">
        <w:rPr>
          <w:rFonts w:eastAsiaTheme="majorEastAsia"/>
          <w:b/>
          <w:bCs/>
          <w:color w:val="000000" w:themeColor="text1"/>
          <w:sz w:val="20"/>
          <w:szCs w:val="20"/>
        </w:rPr>
        <w:t xml:space="preserve">(username[0]) AND </w:t>
      </w:r>
      <w:proofErr w:type="spellStart"/>
      <w:r w:rsidRPr="007A2FD2">
        <w:rPr>
          <w:rFonts w:eastAsiaTheme="majorEastAsia"/>
          <w:b/>
          <w:bCs/>
          <w:color w:val="000000" w:themeColor="text1"/>
          <w:sz w:val="20"/>
          <w:szCs w:val="20"/>
        </w:rPr>
        <w:t>isalpha</w:t>
      </w:r>
      <w:proofErr w:type="spellEnd"/>
      <w:r w:rsidRPr="007A2FD2">
        <w:rPr>
          <w:rFonts w:eastAsiaTheme="majorEastAsia"/>
          <w:b/>
          <w:bCs/>
          <w:color w:val="000000" w:themeColor="text1"/>
          <w:sz w:val="20"/>
          <w:szCs w:val="20"/>
        </w:rPr>
        <w:t>(password[0]) THEN</w:t>
      </w:r>
    </w:p>
    <w:p w14:paraId="214C5B02"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18          # Check for the presence of at least one symbol in either username or password</w:t>
      </w:r>
    </w:p>
    <w:p w14:paraId="094C31E6"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19          FOR j FROM 0 TO LENGTH(username) - 1</w:t>
      </w:r>
    </w:p>
    <w:p w14:paraId="4B230AB0"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 xml:space="preserve">20              IF username[j] IN </w:t>
      </w:r>
      <w:proofErr w:type="gramStart"/>
      <w:r w:rsidRPr="007A2FD2">
        <w:rPr>
          <w:rFonts w:eastAsiaTheme="majorEastAsia"/>
          <w:b/>
          <w:bCs/>
          <w:color w:val="000000" w:themeColor="text1"/>
          <w:sz w:val="20"/>
          <w:szCs w:val="20"/>
        </w:rPr>
        <w:t>symbol</w:t>
      </w:r>
      <w:proofErr w:type="gramEnd"/>
      <w:r w:rsidRPr="007A2FD2">
        <w:rPr>
          <w:rFonts w:eastAsiaTheme="majorEastAsia"/>
          <w:b/>
          <w:bCs/>
          <w:color w:val="000000" w:themeColor="text1"/>
          <w:sz w:val="20"/>
          <w:szCs w:val="20"/>
        </w:rPr>
        <w:t xml:space="preserve"> THEN</w:t>
      </w:r>
    </w:p>
    <w:p w14:paraId="1A5DDC61"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 xml:space="preserve">21                  </w:t>
      </w:r>
      <w:proofErr w:type="spellStart"/>
      <w:r w:rsidRPr="007A2FD2">
        <w:rPr>
          <w:rFonts w:eastAsiaTheme="majorEastAsia"/>
          <w:b/>
          <w:bCs/>
          <w:color w:val="000000" w:themeColor="text1"/>
          <w:sz w:val="20"/>
          <w:szCs w:val="20"/>
        </w:rPr>
        <w:t>symbol_present</w:t>
      </w:r>
      <w:proofErr w:type="spellEnd"/>
      <w:r w:rsidRPr="007A2FD2">
        <w:rPr>
          <w:rFonts w:eastAsiaTheme="majorEastAsia"/>
          <w:b/>
          <w:bCs/>
          <w:color w:val="000000" w:themeColor="text1"/>
          <w:sz w:val="20"/>
          <w:szCs w:val="20"/>
        </w:rPr>
        <w:t xml:space="preserve"> = True</w:t>
      </w:r>
    </w:p>
    <w:p w14:paraId="1DDC31EF"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22              ENDIF</w:t>
      </w:r>
    </w:p>
    <w:p w14:paraId="2374563F"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23          NEXT j</w:t>
      </w:r>
    </w:p>
    <w:p w14:paraId="411D801C"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lastRenderedPageBreak/>
        <w:t>24          FOR j FROM 0 TO LENGTH(password) - 1</w:t>
      </w:r>
    </w:p>
    <w:p w14:paraId="23C8881E"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 xml:space="preserve">25              IF password[j] IN </w:t>
      </w:r>
      <w:proofErr w:type="gramStart"/>
      <w:r w:rsidRPr="007A2FD2">
        <w:rPr>
          <w:rFonts w:eastAsiaTheme="majorEastAsia"/>
          <w:b/>
          <w:bCs/>
          <w:color w:val="000000" w:themeColor="text1"/>
          <w:sz w:val="20"/>
          <w:szCs w:val="20"/>
        </w:rPr>
        <w:t>symbol</w:t>
      </w:r>
      <w:proofErr w:type="gramEnd"/>
      <w:r w:rsidRPr="007A2FD2">
        <w:rPr>
          <w:rFonts w:eastAsiaTheme="majorEastAsia"/>
          <w:b/>
          <w:bCs/>
          <w:color w:val="000000" w:themeColor="text1"/>
          <w:sz w:val="20"/>
          <w:szCs w:val="20"/>
        </w:rPr>
        <w:t xml:space="preserve"> THEN</w:t>
      </w:r>
    </w:p>
    <w:p w14:paraId="5F1AA77C"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 xml:space="preserve">26                  </w:t>
      </w:r>
      <w:proofErr w:type="spellStart"/>
      <w:r w:rsidRPr="007A2FD2">
        <w:rPr>
          <w:rFonts w:eastAsiaTheme="majorEastAsia"/>
          <w:b/>
          <w:bCs/>
          <w:color w:val="000000" w:themeColor="text1"/>
          <w:sz w:val="20"/>
          <w:szCs w:val="20"/>
        </w:rPr>
        <w:t>symbol_present</w:t>
      </w:r>
      <w:proofErr w:type="spellEnd"/>
      <w:r w:rsidRPr="007A2FD2">
        <w:rPr>
          <w:rFonts w:eastAsiaTheme="majorEastAsia"/>
          <w:b/>
          <w:bCs/>
          <w:color w:val="000000" w:themeColor="text1"/>
          <w:sz w:val="20"/>
          <w:szCs w:val="20"/>
        </w:rPr>
        <w:t xml:space="preserve"> = True</w:t>
      </w:r>
    </w:p>
    <w:p w14:paraId="1C982FEB"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27              ENDIF</w:t>
      </w:r>
    </w:p>
    <w:p w14:paraId="1573051E"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28          NEXT j</w:t>
      </w:r>
    </w:p>
    <w:p w14:paraId="789812F5"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 xml:space="preserve">29  </w:t>
      </w:r>
    </w:p>
    <w:p w14:paraId="7D1C30A5"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 xml:space="preserve">30          IF NOT </w:t>
      </w:r>
      <w:proofErr w:type="spellStart"/>
      <w:r w:rsidRPr="007A2FD2">
        <w:rPr>
          <w:rFonts w:eastAsiaTheme="majorEastAsia"/>
          <w:b/>
          <w:bCs/>
          <w:color w:val="000000" w:themeColor="text1"/>
          <w:sz w:val="20"/>
          <w:szCs w:val="20"/>
        </w:rPr>
        <w:t>symbol_present</w:t>
      </w:r>
      <w:proofErr w:type="spellEnd"/>
      <w:r w:rsidRPr="007A2FD2">
        <w:rPr>
          <w:rFonts w:eastAsiaTheme="majorEastAsia"/>
          <w:b/>
          <w:bCs/>
          <w:color w:val="000000" w:themeColor="text1"/>
          <w:sz w:val="20"/>
          <w:szCs w:val="20"/>
        </w:rPr>
        <w:t xml:space="preserve"> THEN</w:t>
      </w:r>
    </w:p>
    <w:p w14:paraId="3D831CA8"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31              PRINT "No symbol present in the username or password."</w:t>
      </w:r>
    </w:p>
    <w:p w14:paraId="69EF3677"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32              RETURN False</w:t>
      </w:r>
    </w:p>
    <w:p w14:paraId="1909607B"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33          ENDIF</w:t>
      </w:r>
    </w:p>
    <w:p w14:paraId="17C6FBB8"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34      ELSE</w:t>
      </w:r>
    </w:p>
    <w:p w14:paraId="47B37BB0"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35          PRINT "Username and password must start with a character."</w:t>
      </w:r>
    </w:p>
    <w:p w14:paraId="4B9CF178"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36          RETURN False</w:t>
      </w:r>
    </w:p>
    <w:p w14:paraId="5EE85CF6"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 xml:space="preserve">37      ENDIF </w:t>
      </w:r>
    </w:p>
    <w:p w14:paraId="13433771"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 xml:space="preserve">38  </w:t>
      </w:r>
    </w:p>
    <w:p w14:paraId="14B29703"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39      // If all checks pass</w:t>
      </w:r>
    </w:p>
    <w:p w14:paraId="225800F8"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40      RETURN True</w:t>
      </w:r>
    </w:p>
    <w:p w14:paraId="2529EA62" w14:textId="77777777" w:rsidR="004344AA" w:rsidRPr="007A2FD2" w:rsidRDefault="004344AA" w:rsidP="00C3175C">
      <w:pPr>
        <w:rPr>
          <w:rFonts w:eastAsiaTheme="majorEastAsia"/>
          <w:b/>
          <w:bCs/>
          <w:color w:val="000000" w:themeColor="text1"/>
          <w:sz w:val="20"/>
          <w:szCs w:val="20"/>
        </w:rPr>
      </w:pPr>
      <w:r w:rsidRPr="007A2FD2">
        <w:rPr>
          <w:rFonts w:eastAsiaTheme="majorEastAsia"/>
          <w:b/>
          <w:bCs/>
          <w:color w:val="000000" w:themeColor="text1"/>
          <w:sz w:val="20"/>
          <w:szCs w:val="20"/>
        </w:rPr>
        <w:t xml:space="preserve">41  END </w:t>
      </w:r>
      <w:proofErr w:type="spellStart"/>
      <w:r w:rsidRPr="007A2FD2">
        <w:rPr>
          <w:rFonts w:eastAsiaTheme="majorEastAsia"/>
          <w:b/>
          <w:bCs/>
          <w:color w:val="000000" w:themeColor="text1"/>
          <w:sz w:val="20"/>
          <w:szCs w:val="20"/>
        </w:rPr>
        <w:t>checkLogin</w:t>
      </w:r>
      <w:proofErr w:type="spellEnd"/>
    </w:p>
    <w:p w14:paraId="3F3F09CF" w14:textId="77777777" w:rsidR="004344AA" w:rsidRPr="007A2FD2" w:rsidRDefault="004344AA" w:rsidP="00C3175C">
      <w:pPr>
        <w:pStyle w:val="ExamTip"/>
        <w:spacing w:line="360" w:lineRule="auto"/>
        <w:rPr>
          <w:rFonts w:ascii="Arial" w:hAnsi="Arial" w:cs="Arial"/>
        </w:rPr>
      </w:pPr>
      <w:r w:rsidRPr="007A2FD2">
        <w:rPr>
          <w:rFonts w:ascii="Arial" w:hAnsi="Arial" w:cs="Arial"/>
        </w:rPr>
        <w:t>Answer the question on the following page</w:t>
      </w:r>
    </w:p>
    <w:p w14:paraId="65723714" w14:textId="77777777" w:rsidR="0029498D" w:rsidRPr="007A2FD2" w:rsidRDefault="0029498D" w:rsidP="00C3175C">
      <w:pPr>
        <w:suppressAutoHyphens w:val="0"/>
        <w:spacing w:before="0" w:after="160"/>
      </w:pPr>
      <w:r w:rsidRPr="007A2FD2">
        <w:br w:type="page"/>
      </w:r>
    </w:p>
    <w:p w14:paraId="5AB154B0" w14:textId="1D9DD9A3" w:rsidR="004344AA" w:rsidRPr="007A2FD2" w:rsidRDefault="004344AA" w:rsidP="00C3175C">
      <w:r w:rsidRPr="007A2FD2">
        <w:rPr>
          <w:b/>
        </w:rPr>
        <w:lastRenderedPageBreak/>
        <w:t>Question 14</w:t>
      </w:r>
      <w:r w:rsidRPr="007A2FD2">
        <w:t xml:space="preserve"> </w:t>
      </w:r>
      <w:r w:rsidR="00EE489E" w:rsidRPr="007A2FD2">
        <w:rPr>
          <w:rStyle w:val="ExamTipChar"/>
        </w:rPr>
        <w:t>(continued)</w:t>
      </w:r>
    </w:p>
    <w:p w14:paraId="600AC69E" w14:textId="3065417E" w:rsidR="004344AA" w:rsidRPr="007A2FD2" w:rsidRDefault="004344AA" w:rsidP="00C3175C">
      <w:r w:rsidRPr="007A2FD2">
        <w:t xml:space="preserve">Write Python code that implements as the function </w:t>
      </w:r>
      <w:proofErr w:type="spellStart"/>
      <w:r w:rsidRPr="007A2FD2">
        <w:rPr>
          <w:i/>
          <w:iCs/>
        </w:rPr>
        <w:t>has_symbol</w:t>
      </w:r>
      <w:proofErr w:type="spellEnd"/>
      <w:r w:rsidRPr="007A2FD2">
        <w:rPr>
          <w:i/>
          <w:iCs/>
        </w:rPr>
        <w:t>(username, password, symbols)</w:t>
      </w:r>
      <w:r w:rsidRPr="007A2FD2">
        <w:t xml:space="preserve"> only the part of the above algorithm that checks whether either username or password contains a symbol from the given list of </w:t>
      </w:r>
      <w:r w:rsidR="0063603D" w:rsidRPr="007A2FD2">
        <w:t xml:space="preserve">symbols </w:t>
      </w:r>
      <w:proofErr w:type="gramStart"/>
      <w:r w:rsidR="0063603D" w:rsidRPr="007A2FD2">
        <w:t>and</w:t>
      </w:r>
      <w:r w:rsidRPr="007A2FD2">
        <w:t xml:space="preserve"> also</w:t>
      </w:r>
      <w:proofErr w:type="gramEnd"/>
      <w:r w:rsidRPr="007A2FD2">
        <w:t xml:space="preserve"> prints a message if this is not satisfied.</w:t>
      </w:r>
      <w:r w:rsidR="00EE489E" w:rsidRPr="007A2FD2">
        <w:t xml:space="preserve"> (4 marks)</w:t>
      </w:r>
    </w:p>
    <w:tbl>
      <w:tblPr>
        <w:tblStyle w:val="TableGrid"/>
        <w:tblW w:w="0" w:type="auto"/>
        <w:tblLook w:val="04A0" w:firstRow="1" w:lastRow="0" w:firstColumn="1" w:lastColumn="0" w:noHBand="0" w:noVBand="1"/>
      </w:tblPr>
      <w:tblGrid>
        <w:gridCol w:w="9016"/>
      </w:tblGrid>
      <w:tr w:rsidR="004344AA" w:rsidRPr="007A2FD2" w14:paraId="0B57CF05" w14:textId="77777777" w:rsidTr="0063603D">
        <w:trPr>
          <w:trHeight w:val="12432"/>
        </w:trPr>
        <w:tc>
          <w:tcPr>
            <w:tcW w:w="9016" w:type="dxa"/>
          </w:tcPr>
          <w:p w14:paraId="33EC4D22" w14:textId="77777777" w:rsidR="004344AA" w:rsidRPr="007A2FD2" w:rsidRDefault="004344AA" w:rsidP="00C3175C"/>
        </w:tc>
      </w:tr>
    </w:tbl>
    <w:p w14:paraId="5022BB9B" w14:textId="378E39E5" w:rsidR="004344AA" w:rsidRPr="007A2FD2" w:rsidRDefault="0029498D" w:rsidP="00C3175C">
      <w:pPr>
        <w:rPr>
          <w:b/>
        </w:rPr>
      </w:pPr>
      <w:r w:rsidRPr="007A2FD2">
        <w:rPr>
          <w:b/>
        </w:rPr>
        <w:lastRenderedPageBreak/>
        <w:t>Question 15</w:t>
      </w:r>
      <w:r w:rsidR="004344AA" w:rsidRPr="007A2FD2">
        <w:rPr>
          <w:b/>
        </w:rPr>
        <w:t xml:space="preserve"> </w:t>
      </w:r>
    </w:p>
    <w:p w14:paraId="5EFC946E" w14:textId="77777777" w:rsidR="00EE489E" w:rsidRPr="007A2FD2" w:rsidRDefault="00EE489E" w:rsidP="00C3175C">
      <w:pPr>
        <w:rPr>
          <w:rFonts w:eastAsia="Aptos"/>
          <w:sz w:val="24"/>
        </w:rPr>
      </w:pPr>
      <w:r w:rsidRPr="007A2FD2">
        <w:rPr>
          <w:rFonts w:eastAsia="Aptos"/>
          <w:sz w:val="24"/>
        </w:rPr>
        <w:t>Consider the following scenario:</w:t>
      </w:r>
    </w:p>
    <w:p w14:paraId="6BBB2110" w14:textId="77777777" w:rsidR="004344AA" w:rsidRPr="007A2FD2" w:rsidRDefault="004344AA" w:rsidP="00C3175C">
      <w:r w:rsidRPr="007A2FD2">
        <w:t xml:space="preserve">Click Shoe Warehouse is an online store for Australian-made shoes. They want to know which of their shoe sizes and styles sell the best in each season. They have prepared a spreadsheet with 10 years of monthly sales history, organised by style and size. </w:t>
      </w:r>
    </w:p>
    <w:p w14:paraId="1549FFD2" w14:textId="6EA7FE8E" w:rsidR="004344AA" w:rsidRPr="007A2FD2" w:rsidRDefault="004344AA" w:rsidP="00C3175C">
      <w:r w:rsidRPr="007A2FD2">
        <w:t>Explain how Machine Learning and Business Process Automation can help ‘Click Shoe Warehouse’ achieve its goal.</w:t>
      </w:r>
      <w:r w:rsidR="00EE489E" w:rsidRPr="007A2FD2">
        <w:t xml:space="preserve"> (4 marks):</w:t>
      </w:r>
    </w:p>
    <w:tbl>
      <w:tblPr>
        <w:tblStyle w:val="WrittenAnswer"/>
        <w:tblW w:w="0" w:type="auto"/>
        <w:tblLook w:val="04A0" w:firstRow="1" w:lastRow="0" w:firstColumn="1" w:lastColumn="0" w:noHBand="0" w:noVBand="1"/>
        <w:tblDescription w:val="Space for students to provide an answer."/>
      </w:tblPr>
      <w:tblGrid>
        <w:gridCol w:w="9016"/>
      </w:tblGrid>
      <w:tr w:rsidR="004344AA" w:rsidRPr="007A2FD2" w14:paraId="23BD1250" w14:textId="77777777" w:rsidTr="003348F0">
        <w:tc>
          <w:tcPr>
            <w:tcW w:w="9016" w:type="dxa"/>
          </w:tcPr>
          <w:p w14:paraId="52E7DAAD" w14:textId="77777777" w:rsidR="004344AA" w:rsidRPr="00C4452A" w:rsidRDefault="004344AA" w:rsidP="00C3175C">
            <w:pPr>
              <w:rPr>
                <w:sz w:val="22"/>
                <w:szCs w:val="22"/>
              </w:rPr>
            </w:pPr>
          </w:p>
        </w:tc>
      </w:tr>
      <w:tr w:rsidR="004344AA" w:rsidRPr="007A2FD2" w14:paraId="362F35AB" w14:textId="77777777" w:rsidTr="003348F0">
        <w:tc>
          <w:tcPr>
            <w:tcW w:w="9016" w:type="dxa"/>
          </w:tcPr>
          <w:p w14:paraId="27745D62" w14:textId="77777777" w:rsidR="004344AA" w:rsidRPr="00C4452A" w:rsidRDefault="004344AA" w:rsidP="00C3175C">
            <w:pPr>
              <w:rPr>
                <w:sz w:val="22"/>
                <w:szCs w:val="22"/>
              </w:rPr>
            </w:pPr>
          </w:p>
        </w:tc>
      </w:tr>
      <w:tr w:rsidR="004344AA" w:rsidRPr="007A2FD2" w14:paraId="1E89DE96" w14:textId="77777777" w:rsidTr="003348F0">
        <w:tc>
          <w:tcPr>
            <w:tcW w:w="9016" w:type="dxa"/>
          </w:tcPr>
          <w:p w14:paraId="4C2ABC62" w14:textId="77777777" w:rsidR="004344AA" w:rsidRPr="00C4452A" w:rsidRDefault="004344AA" w:rsidP="00C3175C">
            <w:pPr>
              <w:rPr>
                <w:sz w:val="22"/>
                <w:szCs w:val="22"/>
              </w:rPr>
            </w:pPr>
          </w:p>
        </w:tc>
      </w:tr>
      <w:tr w:rsidR="004344AA" w:rsidRPr="007A2FD2" w14:paraId="147F0643" w14:textId="77777777" w:rsidTr="003348F0">
        <w:tc>
          <w:tcPr>
            <w:tcW w:w="9016" w:type="dxa"/>
          </w:tcPr>
          <w:p w14:paraId="2A2CD1F2" w14:textId="77777777" w:rsidR="004344AA" w:rsidRPr="00C4452A" w:rsidRDefault="004344AA" w:rsidP="00C3175C">
            <w:pPr>
              <w:rPr>
                <w:sz w:val="22"/>
                <w:szCs w:val="22"/>
              </w:rPr>
            </w:pPr>
          </w:p>
        </w:tc>
      </w:tr>
      <w:tr w:rsidR="004344AA" w:rsidRPr="007A2FD2" w14:paraId="2B02A9F9" w14:textId="77777777" w:rsidTr="003348F0">
        <w:tc>
          <w:tcPr>
            <w:tcW w:w="9016" w:type="dxa"/>
          </w:tcPr>
          <w:p w14:paraId="681FE78B" w14:textId="77777777" w:rsidR="004344AA" w:rsidRPr="00C4452A" w:rsidRDefault="004344AA" w:rsidP="00C3175C">
            <w:pPr>
              <w:rPr>
                <w:sz w:val="22"/>
                <w:szCs w:val="22"/>
              </w:rPr>
            </w:pPr>
          </w:p>
        </w:tc>
      </w:tr>
      <w:tr w:rsidR="004344AA" w:rsidRPr="007A2FD2" w14:paraId="3C4D4320" w14:textId="77777777" w:rsidTr="003348F0">
        <w:tc>
          <w:tcPr>
            <w:tcW w:w="9016" w:type="dxa"/>
          </w:tcPr>
          <w:p w14:paraId="203F6D35" w14:textId="77777777" w:rsidR="004344AA" w:rsidRPr="00C4452A" w:rsidRDefault="004344AA" w:rsidP="00C3175C">
            <w:pPr>
              <w:rPr>
                <w:sz w:val="22"/>
                <w:szCs w:val="22"/>
              </w:rPr>
            </w:pPr>
          </w:p>
        </w:tc>
      </w:tr>
      <w:tr w:rsidR="004344AA" w:rsidRPr="007A2FD2" w14:paraId="6E5FDBD3" w14:textId="77777777" w:rsidTr="003348F0">
        <w:tc>
          <w:tcPr>
            <w:tcW w:w="9016" w:type="dxa"/>
          </w:tcPr>
          <w:p w14:paraId="7B14F74A" w14:textId="77777777" w:rsidR="004344AA" w:rsidRPr="00C4452A" w:rsidRDefault="004344AA" w:rsidP="00C3175C">
            <w:pPr>
              <w:rPr>
                <w:sz w:val="22"/>
                <w:szCs w:val="22"/>
              </w:rPr>
            </w:pPr>
          </w:p>
        </w:tc>
      </w:tr>
    </w:tbl>
    <w:p w14:paraId="58D5203D" w14:textId="012C3F87" w:rsidR="0063603D" w:rsidRPr="007A2FD2" w:rsidRDefault="0063603D" w:rsidP="00C3175C">
      <w:pPr>
        <w:rPr>
          <w:b/>
        </w:rPr>
      </w:pPr>
    </w:p>
    <w:p w14:paraId="198DD26C" w14:textId="77777777" w:rsidR="0063603D" w:rsidRPr="007A2FD2" w:rsidRDefault="0063603D" w:rsidP="00C3175C">
      <w:pPr>
        <w:suppressAutoHyphens w:val="0"/>
        <w:spacing w:before="0" w:after="160"/>
        <w:rPr>
          <w:b/>
        </w:rPr>
      </w:pPr>
      <w:r w:rsidRPr="007A2FD2">
        <w:rPr>
          <w:b/>
        </w:rPr>
        <w:br w:type="page"/>
      </w:r>
    </w:p>
    <w:p w14:paraId="6D8746CC" w14:textId="5DAF10E8" w:rsidR="004344AA" w:rsidRPr="007A2FD2" w:rsidRDefault="004344AA" w:rsidP="00C3175C">
      <w:pPr>
        <w:rPr>
          <w:b/>
        </w:rPr>
      </w:pPr>
      <w:r w:rsidRPr="007A2FD2">
        <w:rPr>
          <w:b/>
        </w:rPr>
        <w:lastRenderedPageBreak/>
        <w:t xml:space="preserve">Question 16 </w:t>
      </w:r>
    </w:p>
    <w:p w14:paraId="79B40481" w14:textId="77777777" w:rsidR="004344AA" w:rsidRPr="007A2FD2" w:rsidRDefault="004344AA" w:rsidP="00C3175C">
      <w:r w:rsidRPr="007A2FD2">
        <w:t>An online service wants to reduce the chances of user accounts being compromised by dictionary attacks. In this type of attack, an attacker uses a pre-defined list (often referred to as a "dictionary") of words, phrases, or common passwords to guess the victim’s password</w:t>
      </w:r>
    </w:p>
    <w:p w14:paraId="0A1DC792" w14:textId="4A20EC6A" w:rsidR="004344AA" w:rsidRPr="007A2FD2" w:rsidRDefault="004344AA" w:rsidP="00C3175C">
      <w:r w:rsidRPr="007A2FD2">
        <w:t>Describe TWO strategies they could implement to reduce this risk.</w:t>
      </w:r>
      <w:r w:rsidR="00EE489E" w:rsidRPr="007A2FD2">
        <w:t xml:space="preserve"> (4 marks)</w:t>
      </w:r>
    </w:p>
    <w:tbl>
      <w:tblPr>
        <w:tblStyle w:val="WrittenAnswer"/>
        <w:tblW w:w="0" w:type="auto"/>
        <w:tblLook w:val="04A0" w:firstRow="1" w:lastRow="0" w:firstColumn="1" w:lastColumn="0" w:noHBand="0" w:noVBand="1"/>
      </w:tblPr>
      <w:tblGrid>
        <w:gridCol w:w="9016"/>
      </w:tblGrid>
      <w:tr w:rsidR="004344AA" w:rsidRPr="007A2FD2" w14:paraId="7FDA9246" w14:textId="77777777" w:rsidTr="003348F0">
        <w:tc>
          <w:tcPr>
            <w:tcW w:w="9016" w:type="dxa"/>
          </w:tcPr>
          <w:p w14:paraId="337DE583" w14:textId="77777777" w:rsidR="004344AA" w:rsidRPr="00C4452A" w:rsidRDefault="004344AA" w:rsidP="00C3175C">
            <w:pPr>
              <w:rPr>
                <w:sz w:val="22"/>
                <w:szCs w:val="22"/>
              </w:rPr>
            </w:pPr>
          </w:p>
        </w:tc>
      </w:tr>
      <w:tr w:rsidR="004344AA" w:rsidRPr="007A2FD2" w14:paraId="1FE6C97A" w14:textId="77777777" w:rsidTr="003348F0">
        <w:tc>
          <w:tcPr>
            <w:tcW w:w="9016" w:type="dxa"/>
          </w:tcPr>
          <w:p w14:paraId="7F2A96C4" w14:textId="77777777" w:rsidR="004344AA" w:rsidRPr="00C4452A" w:rsidRDefault="004344AA" w:rsidP="00C3175C">
            <w:pPr>
              <w:rPr>
                <w:sz w:val="22"/>
                <w:szCs w:val="22"/>
              </w:rPr>
            </w:pPr>
          </w:p>
        </w:tc>
      </w:tr>
      <w:tr w:rsidR="004344AA" w:rsidRPr="007A2FD2" w14:paraId="76FF047B" w14:textId="77777777" w:rsidTr="003348F0">
        <w:tc>
          <w:tcPr>
            <w:tcW w:w="9016" w:type="dxa"/>
          </w:tcPr>
          <w:p w14:paraId="73CC12ED" w14:textId="77777777" w:rsidR="004344AA" w:rsidRPr="00C4452A" w:rsidRDefault="004344AA" w:rsidP="00C3175C">
            <w:pPr>
              <w:rPr>
                <w:sz w:val="22"/>
                <w:szCs w:val="22"/>
              </w:rPr>
            </w:pPr>
          </w:p>
        </w:tc>
      </w:tr>
      <w:tr w:rsidR="004344AA" w:rsidRPr="007A2FD2" w14:paraId="501070BA" w14:textId="77777777" w:rsidTr="003348F0">
        <w:tc>
          <w:tcPr>
            <w:tcW w:w="9016" w:type="dxa"/>
          </w:tcPr>
          <w:p w14:paraId="305BE296" w14:textId="77777777" w:rsidR="004344AA" w:rsidRPr="00C4452A" w:rsidRDefault="004344AA" w:rsidP="00C3175C">
            <w:pPr>
              <w:rPr>
                <w:sz w:val="22"/>
                <w:szCs w:val="22"/>
              </w:rPr>
            </w:pPr>
          </w:p>
        </w:tc>
      </w:tr>
      <w:tr w:rsidR="004344AA" w:rsidRPr="007A2FD2" w14:paraId="17682B1E" w14:textId="77777777" w:rsidTr="003348F0">
        <w:tc>
          <w:tcPr>
            <w:tcW w:w="9016" w:type="dxa"/>
          </w:tcPr>
          <w:p w14:paraId="21C1806A" w14:textId="77777777" w:rsidR="004344AA" w:rsidRPr="00C4452A" w:rsidRDefault="004344AA" w:rsidP="00C3175C">
            <w:pPr>
              <w:rPr>
                <w:sz w:val="22"/>
                <w:szCs w:val="22"/>
              </w:rPr>
            </w:pPr>
          </w:p>
        </w:tc>
      </w:tr>
    </w:tbl>
    <w:p w14:paraId="14F24693" w14:textId="2F6AB8BB" w:rsidR="0029498D" w:rsidRPr="007A2FD2" w:rsidRDefault="0029498D" w:rsidP="00C3175C">
      <w:pPr>
        <w:pStyle w:val="ListParagraph"/>
        <w:rPr>
          <w:bCs/>
        </w:rPr>
      </w:pPr>
    </w:p>
    <w:p w14:paraId="5D301B19" w14:textId="79672882" w:rsidR="00776FD1" w:rsidRPr="007A2FD2" w:rsidRDefault="0029498D" w:rsidP="00C3175C">
      <w:r w:rsidRPr="007A2FD2">
        <w:br w:type="page"/>
      </w:r>
    </w:p>
    <w:p w14:paraId="107C849A" w14:textId="7B880C7B" w:rsidR="00776FD1" w:rsidRPr="007A2FD2" w:rsidRDefault="00776FD1" w:rsidP="00C3175C">
      <w:pPr>
        <w:rPr>
          <w:b/>
          <w:bCs/>
        </w:rPr>
      </w:pPr>
      <w:r w:rsidRPr="007A2FD2">
        <w:rPr>
          <w:b/>
          <w:bCs/>
        </w:rPr>
        <w:lastRenderedPageBreak/>
        <w:t xml:space="preserve">Question 17 </w:t>
      </w:r>
    </w:p>
    <w:p w14:paraId="272F829D" w14:textId="7FACFA09" w:rsidR="00776FD1" w:rsidRPr="007A2FD2" w:rsidRDefault="00776FD1" w:rsidP="00C3175C">
      <w:pPr>
        <w:rPr>
          <w:b/>
          <w:bCs/>
        </w:rPr>
      </w:pPr>
      <w:r w:rsidRPr="007A2FD2">
        <w:rPr>
          <w:rFonts w:eastAsia="Aptos"/>
        </w:rPr>
        <w:t>Web developers may use HTML and CSS or a CMS. Explain why an experienced web developer would choose to use HTML and CSS while a beginner would use a CMS.</w:t>
      </w:r>
      <w:r w:rsidR="00EE489E" w:rsidRPr="007A2FD2">
        <w:t xml:space="preserve"> (4 marks)</w:t>
      </w:r>
    </w:p>
    <w:tbl>
      <w:tblPr>
        <w:tblStyle w:val="WrittenAnswer"/>
        <w:tblW w:w="0" w:type="auto"/>
        <w:tblLook w:val="04A0" w:firstRow="1" w:lastRow="0" w:firstColumn="1" w:lastColumn="0" w:noHBand="0" w:noVBand="1"/>
      </w:tblPr>
      <w:tblGrid>
        <w:gridCol w:w="9016"/>
      </w:tblGrid>
      <w:tr w:rsidR="00776FD1" w:rsidRPr="007A2FD2" w14:paraId="2EED0317" w14:textId="77777777" w:rsidTr="003348F0">
        <w:tc>
          <w:tcPr>
            <w:tcW w:w="9016" w:type="dxa"/>
          </w:tcPr>
          <w:p w14:paraId="64B28033" w14:textId="77777777" w:rsidR="00776FD1" w:rsidRPr="00C4452A" w:rsidRDefault="00776FD1" w:rsidP="00C3175C">
            <w:pPr>
              <w:rPr>
                <w:sz w:val="22"/>
                <w:szCs w:val="22"/>
              </w:rPr>
            </w:pPr>
          </w:p>
        </w:tc>
      </w:tr>
      <w:tr w:rsidR="00776FD1" w:rsidRPr="007A2FD2" w14:paraId="6729B9CA" w14:textId="77777777" w:rsidTr="003348F0">
        <w:trPr>
          <w:trHeight w:val="300"/>
        </w:trPr>
        <w:tc>
          <w:tcPr>
            <w:tcW w:w="9016" w:type="dxa"/>
          </w:tcPr>
          <w:p w14:paraId="559C45AC" w14:textId="77777777" w:rsidR="00776FD1" w:rsidRPr="00C4452A" w:rsidRDefault="00776FD1" w:rsidP="00C3175C">
            <w:pPr>
              <w:rPr>
                <w:sz w:val="22"/>
                <w:szCs w:val="22"/>
              </w:rPr>
            </w:pPr>
          </w:p>
        </w:tc>
      </w:tr>
      <w:tr w:rsidR="00776FD1" w:rsidRPr="007A2FD2" w14:paraId="367CCBB0" w14:textId="77777777" w:rsidTr="003348F0">
        <w:tc>
          <w:tcPr>
            <w:tcW w:w="9016" w:type="dxa"/>
          </w:tcPr>
          <w:p w14:paraId="46C96036" w14:textId="77777777" w:rsidR="00776FD1" w:rsidRPr="00C4452A" w:rsidRDefault="00776FD1" w:rsidP="00C3175C">
            <w:pPr>
              <w:rPr>
                <w:sz w:val="22"/>
                <w:szCs w:val="22"/>
              </w:rPr>
            </w:pPr>
          </w:p>
        </w:tc>
      </w:tr>
      <w:tr w:rsidR="00776FD1" w:rsidRPr="007A2FD2" w14:paraId="28958928" w14:textId="77777777" w:rsidTr="003348F0">
        <w:tc>
          <w:tcPr>
            <w:tcW w:w="9016" w:type="dxa"/>
          </w:tcPr>
          <w:p w14:paraId="6C9EF122" w14:textId="77777777" w:rsidR="00776FD1" w:rsidRPr="00C4452A" w:rsidRDefault="00776FD1" w:rsidP="00C3175C">
            <w:pPr>
              <w:rPr>
                <w:sz w:val="22"/>
                <w:szCs w:val="22"/>
              </w:rPr>
            </w:pPr>
          </w:p>
        </w:tc>
      </w:tr>
      <w:tr w:rsidR="00776FD1" w:rsidRPr="007A2FD2" w14:paraId="37409ACE" w14:textId="77777777" w:rsidTr="003348F0">
        <w:tc>
          <w:tcPr>
            <w:tcW w:w="9016" w:type="dxa"/>
          </w:tcPr>
          <w:p w14:paraId="0BBB9B47" w14:textId="77777777" w:rsidR="00776FD1" w:rsidRPr="00C4452A" w:rsidRDefault="00776FD1" w:rsidP="00C3175C">
            <w:pPr>
              <w:rPr>
                <w:sz w:val="22"/>
                <w:szCs w:val="22"/>
              </w:rPr>
            </w:pPr>
          </w:p>
        </w:tc>
      </w:tr>
      <w:tr w:rsidR="00776FD1" w:rsidRPr="007A2FD2" w14:paraId="70BDC0C7" w14:textId="77777777" w:rsidTr="003348F0">
        <w:tc>
          <w:tcPr>
            <w:tcW w:w="9016" w:type="dxa"/>
          </w:tcPr>
          <w:p w14:paraId="447FAA86" w14:textId="77777777" w:rsidR="00776FD1" w:rsidRPr="00C4452A" w:rsidRDefault="00776FD1" w:rsidP="00C3175C">
            <w:pPr>
              <w:rPr>
                <w:sz w:val="22"/>
                <w:szCs w:val="22"/>
              </w:rPr>
            </w:pPr>
          </w:p>
        </w:tc>
      </w:tr>
      <w:tr w:rsidR="00776FD1" w:rsidRPr="007A2FD2" w14:paraId="2C0118A6" w14:textId="77777777" w:rsidTr="003348F0">
        <w:tc>
          <w:tcPr>
            <w:tcW w:w="9016" w:type="dxa"/>
          </w:tcPr>
          <w:p w14:paraId="3A9973ED" w14:textId="77777777" w:rsidR="00776FD1" w:rsidRPr="00C4452A" w:rsidRDefault="00776FD1" w:rsidP="00C3175C">
            <w:pPr>
              <w:rPr>
                <w:sz w:val="22"/>
                <w:szCs w:val="22"/>
              </w:rPr>
            </w:pPr>
          </w:p>
        </w:tc>
      </w:tr>
      <w:tr w:rsidR="00776FD1" w:rsidRPr="007A2FD2" w14:paraId="54F3E73E" w14:textId="77777777" w:rsidTr="003348F0">
        <w:tc>
          <w:tcPr>
            <w:tcW w:w="9016" w:type="dxa"/>
          </w:tcPr>
          <w:p w14:paraId="411B7212" w14:textId="77777777" w:rsidR="00776FD1" w:rsidRPr="00C4452A" w:rsidRDefault="00776FD1" w:rsidP="00C3175C">
            <w:pPr>
              <w:rPr>
                <w:sz w:val="22"/>
                <w:szCs w:val="22"/>
              </w:rPr>
            </w:pPr>
          </w:p>
        </w:tc>
      </w:tr>
    </w:tbl>
    <w:p w14:paraId="0BE947A9" w14:textId="77777777" w:rsidR="0029498D" w:rsidRPr="007A2FD2" w:rsidRDefault="0029498D" w:rsidP="00C3175C">
      <w:pPr>
        <w:rPr>
          <w:b/>
          <w:bCs/>
        </w:rPr>
      </w:pPr>
    </w:p>
    <w:p w14:paraId="0F6EE129" w14:textId="77777777" w:rsidR="0029498D" w:rsidRPr="007A2FD2" w:rsidRDefault="0029498D" w:rsidP="00C3175C">
      <w:pPr>
        <w:rPr>
          <w:b/>
          <w:bCs/>
        </w:rPr>
      </w:pPr>
      <w:r w:rsidRPr="007A2FD2">
        <w:rPr>
          <w:b/>
          <w:bCs/>
        </w:rPr>
        <w:br w:type="page"/>
      </w:r>
    </w:p>
    <w:p w14:paraId="1CA0F048" w14:textId="32E113DD" w:rsidR="00776FD1" w:rsidRPr="007A2FD2" w:rsidRDefault="00776FD1" w:rsidP="00C3175C">
      <w:pPr>
        <w:rPr>
          <w:b/>
          <w:bCs/>
        </w:rPr>
      </w:pPr>
      <w:r w:rsidRPr="007A2FD2">
        <w:rPr>
          <w:b/>
          <w:bCs/>
        </w:rPr>
        <w:lastRenderedPageBreak/>
        <w:t>Question 18</w:t>
      </w:r>
      <w:r w:rsidR="001448BC" w:rsidRPr="007A2FD2">
        <w:rPr>
          <w:b/>
          <w:bCs/>
        </w:rPr>
        <w:t xml:space="preserve"> </w:t>
      </w:r>
    </w:p>
    <w:p w14:paraId="2C9F6BB2" w14:textId="15068652" w:rsidR="00776FD1" w:rsidRPr="007A2FD2" w:rsidRDefault="00776FD1" w:rsidP="00C3175C">
      <w:pPr>
        <w:rPr>
          <w:b/>
          <w:bCs/>
        </w:rPr>
      </w:pPr>
      <w:r w:rsidRPr="007A2FD2">
        <w:rPr>
          <w:rFonts w:eastAsia="Aptos"/>
        </w:rPr>
        <w:t>Assess positive and negative impacts of machine learning and artificial intelligence on production efficiency, waste and the environment.</w:t>
      </w:r>
      <w:r w:rsidR="00EE489E" w:rsidRPr="007A2FD2">
        <w:t xml:space="preserve"> (5 marks)</w:t>
      </w:r>
    </w:p>
    <w:tbl>
      <w:tblPr>
        <w:tblStyle w:val="WrittenAnswer"/>
        <w:tblW w:w="0" w:type="auto"/>
        <w:tblInd w:w="10" w:type="dxa"/>
        <w:tblLook w:val="04A0" w:firstRow="1" w:lastRow="0" w:firstColumn="1" w:lastColumn="0" w:noHBand="0" w:noVBand="1"/>
      </w:tblPr>
      <w:tblGrid>
        <w:gridCol w:w="9016"/>
      </w:tblGrid>
      <w:tr w:rsidR="00776FD1" w:rsidRPr="007A2FD2" w14:paraId="65A10202" w14:textId="77777777" w:rsidTr="003348F0">
        <w:tc>
          <w:tcPr>
            <w:tcW w:w="9016" w:type="dxa"/>
          </w:tcPr>
          <w:p w14:paraId="7AF35F6E" w14:textId="77777777" w:rsidR="00776FD1" w:rsidRPr="00C4452A" w:rsidRDefault="00776FD1" w:rsidP="00C3175C">
            <w:pPr>
              <w:rPr>
                <w:sz w:val="22"/>
                <w:szCs w:val="22"/>
              </w:rPr>
            </w:pPr>
          </w:p>
        </w:tc>
      </w:tr>
      <w:tr w:rsidR="00776FD1" w:rsidRPr="007A2FD2" w14:paraId="0E6B7E92" w14:textId="77777777" w:rsidTr="003348F0">
        <w:tc>
          <w:tcPr>
            <w:tcW w:w="9016" w:type="dxa"/>
          </w:tcPr>
          <w:p w14:paraId="6CD6FB16" w14:textId="77777777" w:rsidR="00776FD1" w:rsidRPr="00C4452A" w:rsidRDefault="00776FD1" w:rsidP="00C3175C">
            <w:pPr>
              <w:rPr>
                <w:sz w:val="22"/>
                <w:szCs w:val="22"/>
              </w:rPr>
            </w:pPr>
          </w:p>
        </w:tc>
      </w:tr>
      <w:tr w:rsidR="00776FD1" w:rsidRPr="007A2FD2" w14:paraId="48DACE36" w14:textId="77777777" w:rsidTr="003348F0">
        <w:tc>
          <w:tcPr>
            <w:tcW w:w="9016" w:type="dxa"/>
          </w:tcPr>
          <w:p w14:paraId="4CE35904" w14:textId="77777777" w:rsidR="00776FD1" w:rsidRPr="00C4452A" w:rsidRDefault="00776FD1" w:rsidP="00C3175C">
            <w:pPr>
              <w:rPr>
                <w:sz w:val="22"/>
                <w:szCs w:val="22"/>
              </w:rPr>
            </w:pPr>
          </w:p>
        </w:tc>
      </w:tr>
      <w:tr w:rsidR="00C4452A" w:rsidRPr="007A2FD2" w14:paraId="108BD74F" w14:textId="77777777" w:rsidTr="003348F0">
        <w:tc>
          <w:tcPr>
            <w:tcW w:w="9016" w:type="dxa"/>
          </w:tcPr>
          <w:p w14:paraId="249F5BA7" w14:textId="77777777" w:rsidR="00C4452A" w:rsidRPr="00C4452A" w:rsidRDefault="00C4452A" w:rsidP="00C3175C">
            <w:pPr>
              <w:rPr>
                <w:sz w:val="22"/>
                <w:szCs w:val="22"/>
              </w:rPr>
            </w:pPr>
          </w:p>
        </w:tc>
      </w:tr>
      <w:tr w:rsidR="00C4452A" w:rsidRPr="007A2FD2" w14:paraId="3CACF943" w14:textId="77777777" w:rsidTr="003348F0">
        <w:tc>
          <w:tcPr>
            <w:tcW w:w="9016" w:type="dxa"/>
          </w:tcPr>
          <w:p w14:paraId="5FCFA9AB" w14:textId="77777777" w:rsidR="00C4452A" w:rsidRPr="00C4452A" w:rsidRDefault="00C4452A" w:rsidP="00C3175C">
            <w:pPr>
              <w:rPr>
                <w:sz w:val="22"/>
                <w:szCs w:val="22"/>
              </w:rPr>
            </w:pPr>
          </w:p>
        </w:tc>
      </w:tr>
      <w:tr w:rsidR="00C4452A" w:rsidRPr="007A2FD2" w14:paraId="744069A4" w14:textId="77777777" w:rsidTr="003348F0">
        <w:tc>
          <w:tcPr>
            <w:tcW w:w="9016" w:type="dxa"/>
          </w:tcPr>
          <w:p w14:paraId="52E347A5" w14:textId="77777777" w:rsidR="00C4452A" w:rsidRPr="00C4452A" w:rsidRDefault="00C4452A" w:rsidP="00C3175C">
            <w:pPr>
              <w:rPr>
                <w:sz w:val="22"/>
                <w:szCs w:val="22"/>
              </w:rPr>
            </w:pPr>
          </w:p>
        </w:tc>
      </w:tr>
      <w:tr w:rsidR="00776FD1" w:rsidRPr="007A2FD2" w14:paraId="7E2ADC1F" w14:textId="77777777" w:rsidTr="003348F0">
        <w:tc>
          <w:tcPr>
            <w:tcW w:w="9016" w:type="dxa"/>
          </w:tcPr>
          <w:p w14:paraId="0D25CCB4" w14:textId="77777777" w:rsidR="00776FD1" w:rsidRPr="00C4452A" w:rsidRDefault="00776FD1" w:rsidP="00C3175C">
            <w:pPr>
              <w:rPr>
                <w:sz w:val="22"/>
                <w:szCs w:val="22"/>
              </w:rPr>
            </w:pPr>
          </w:p>
        </w:tc>
      </w:tr>
      <w:tr w:rsidR="00776FD1" w:rsidRPr="007A2FD2" w14:paraId="640A7727" w14:textId="77777777" w:rsidTr="003348F0">
        <w:tc>
          <w:tcPr>
            <w:tcW w:w="9016" w:type="dxa"/>
          </w:tcPr>
          <w:p w14:paraId="4D4B7D15" w14:textId="77777777" w:rsidR="00776FD1" w:rsidRPr="00C4452A" w:rsidRDefault="00776FD1" w:rsidP="00C3175C">
            <w:pPr>
              <w:rPr>
                <w:sz w:val="22"/>
                <w:szCs w:val="22"/>
              </w:rPr>
            </w:pPr>
          </w:p>
        </w:tc>
      </w:tr>
      <w:tr w:rsidR="00776FD1" w:rsidRPr="007A2FD2" w14:paraId="48923DAA" w14:textId="77777777" w:rsidTr="003348F0">
        <w:tc>
          <w:tcPr>
            <w:tcW w:w="9016" w:type="dxa"/>
          </w:tcPr>
          <w:p w14:paraId="0089FBEC" w14:textId="77777777" w:rsidR="00776FD1" w:rsidRPr="00C4452A" w:rsidRDefault="00776FD1" w:rsidP="00C3175C">
            <w:pPr>
              <w:rPr>
                <w:sz w:val="22"/>
                <w:szCs w:val="22"/>
              </w:rPr>
            </w:pPr>
          </w:p>
        </w:tc>
      </w:tr>
      <w:tr w:rsidR="00776FD1" w:rsidRPr="007A2FD2" w14:paraId="1B00D075" w14:textId="77777777" w:rsidTr="003348F0">
        <w:trPr>
          <w:trHeight w:val="300"/>
        </w:trPr>
        <w:tc>
          <w:tcPr>
            <w:tcW w:w="9016" w:type="dxa"/>
          </w:tcPr>
          <w:p w14:paraId="2D546DB0" w14:textId="77777777" w:rsidR="00776FD1" w:rsidRPr="00C4452A" w:rsidRDefault="00776FD1" w:rsidP="00C3175C">
            <w:pPr>
              <w:rPr>
                <w:sz w:val="22"/>
                <w:szCs w:val="22"/>
              </w:rPr>
            </w:pPr>
          </w:p>
        </w:tc>
      </w:tr>
      <w:tr w:rsidR="00776FD1" w:rsidRPr="007A2FD2" w14:paraId="70092382" w14:textId="77777777" w:rsidTr="003348F0">
        <w:trPr>
          <w:trHeight w:val="300"/>
        </w:trPr>
        <w:tc>
          <w:tcPr>
            <w:tcW w:w="9016" w:type="dxa"/>
          </w:tcPr>
          <w:p w14:paraId="0949D1FA" w14:textId="77777777" w:rsidR="00776FD1" w:rsidRPr="00C4452A" w:rsidRDefault="00776FD1" w:rsidP="00C3175C">
            <w:pPr>
              <w:rPr>
                <w:sz w:val="22"/>
                <w:szCs w:val="22"/>
              </w:rPr>
            </w:pPr>
          </w:p>
        </w:tc>
      </w:tr>
      <w:tr w:rsidR="00776FD1" w:rsidRPr="007A2FD2" w14:paraId="17B45FCD" w14:textId="77777777" w:rsidTr="003348F0">
        <w:trPr>
          <w:trHeight w:val="300"/>
        </w:trPr>
        <w:tc>
          <w:tcPr>
            <w:tcW w:w="9016" w:type="dxa"/>
          </w:tcPr>
          <w:p w14:paraId="29A41B34" w14:textId="77777777" w:rsidR="00776FD1" w:rsidRPr="00C4452A" w:rsidRDefault="00776FD1" w:rsidP="00C3175C">
            <w:pPr>
              <w:rPr>
                <w:sz w:val="22"/>
                <w:szCs w:val="22"/>
              </w:rPr>
            </w:pPr>
          </w:p>
        </w:tc>
      </w:tr>
    </w:tbl>
    <w:p w14:paraId="4282B089" w14:textId="201B06C5" w:rsidR="0029498D" w:rsidRPr="007A2FD2" w:rsidRDefault="00D82F32" w:rsidP="00C3175C">
      <w:pPr>
        <w:suppressAutoHyphens w:val="0"/>
        <w:spacing w:before="0" w:after="160"/>
      </w:pPr>
      <w:r w:rsidRPr="007A2FD2">
        <w:br w:type="page"/>
      </w:r>
      <w:r w:rsidR="0029498D" w:rsidRPr="007A2FD2">
        <w:rPr>
          <w:b/>
          <w:bCs/>
        </w:rPr>
        <w:lastRenderedPageBreak/>
        <w:t>Question 1</w:t>
      </w:r>
      <w:r w:rsidR="00776FD1" w:rsidRPr="007A2FD2">
        <w:rPr>
          <w:b/>
          <w:bCs/>
        </w:rPr>
        <w:t>9</w:t>
      </w:r>
      <w:r w:rsidR="001448BC" w:rsidRPr="007A2FD2">
        <w:rPr>
          <w:b/>
          <w:bCs/>
        </w:rPr>
        <w:t xml:space="preserve"> </w:t>
      </w:r>
      <w:r w:rsidR="001448BC" w:rsidRPr="007A2FD2">
        <w:t>(6 marks</w:t>
      </w:r>
      <w:r w:rsidR="00EE489E" w:rsidRPr="007A2FD2">
        <w:t xml:space="preserve"> total</w:t>
      </w:r>
      <w:r w:rsidR="001448BC" w:rsidRPr="007A2FD2">
        <w:t>)</w:t>
      </w:r>
    </w:p>
    <w:p w14:paraId="1FDC2F37" w14:textId="31222D88" w:rsidR="00EE489E" w:rsidRPr="00FA69DC" w:rsidRDefault="00EE489E" w:rsidP="00C3175C">
      <w:pPr>
        <w:rPr>
          <w:rFonts w:eastAsia="Aptos"/>
          <w:szCs w:val="22"/>
        </w:rPr>
      </w:pPr>
      <w:r w:rsidRPr="00FA69DC">
        <w:rPr>
          <w:rFonts w:eastAsia="Aptos"/>
          <w:szCs w:val="22"/>
        </w:rPr>
        <w:t>Consider the following scenario:</w:t>
      </w:r>
    </w:p>
    <w:p w14:paraId="56CF19A9" w14:textId="77777777" w:rsidR="0072633D" w:rsidRPr="007A2FD2" w:rsidRDefault="00776FD1" w:rsidP="00C3175C">
      <w:r w:rsidRPr="007A2FD2">
        <w:t xml:space="preserve">A library management system allows users to register online. </w:t>
      </w:r>
    </w:p>
    <w:p w14:paraId="5A74E9A7" w14:textId="77777777" w:rsidR="0072633D" w:rsidRPr="007A2FD2" w:rsidRDefault="00776FD1" w:rsidP="00C3175C">
      <w:r w:rsidRPr="007A2FD2">
        <w:t xml:space="preserve">The registration form must collect user details and a secure PIN. </w:t>
      </w:r>
    </w:p>
    <w:p w14:paraId="44A929F1" w14:textId="621854AA" w:rsidR="00776FD1" w:rsidRPr="007A2FD2" w:rsidRDefault="00776FD1" w:rsidP="00C3175C">
      <w:r w:rsidRPr="007A2FD2">
        <w:t>The PIN requirements are:</w:t>
      </w:r>
    </w:p>
    <w:p w14:paraId="28BAEBE7" w14:textId="77777777" w:rsidR="00776FD1" w:rsidRPr="007A2FD2" w:rsidRDefault="00776FD1" w:rsidP="00C3175C">
      <w:pPr>
        <w:pStyle w:val="ListBullet"/>
      </w:pPr>
      <w:r w:rsidRPr="007A2FD2">
        <w:t>Exactly 4 numeric digits</w:t>
      </w:r>
    </w:p>
    <w:p w14:paraId="25F8CD9E" w14:textId="77777777" w:rsidR="00776FD1" w:rsidRPr="007A2FD2" w:rsidRDefault="00776FD1" w:rsidP="00C3175C">
      <w:pPr>
        <w:pStyle w:val="ListBullet"/>
      </w:pPr>
      <w:r w:rsidRPr="007A2FD2">
        <w:t>No repeated digits (e.g. 1123 or 1231 is invalid)</w:t>
      </w:r>
    </w:p>
    <w:p w14:paraId="54F4F1ED" w14:textId="77777777" w:rsidR="00776FD1" w:rsidRPr="007A2FD2" w:rsidRDefault="00776FD1" w:rsidP="00C3175C">
      <w:pPr>
        <w:pStyle w:val="ListBullet"/>
      </w:pPr>
      <w:r w:rsidRPr="007A2FD2">
        <w:t>No letters nor special characters</w:t>
      </w:r>
    </w:p>
    <w:p w14:paraId="3A0E66B1" w14:textId="5586629A" w:rsidR="0072633D" w:rsidRPr="007A2FD2" w:rsidRDefault="0072633D" w:rsidP="00C3175C">
      <w:pPr>
        <w:suppressAutoHyphens w:val="0"/>
        <w:spacing w:before="0" w:after="160"/>
      </w:pPr>
      <w:r w:rsidRPr="007A2FD2">
        <w:br w:type="page"/>
      </w:r>
    </w:p>
    <w:p w14:paraId="53F1EE88" w14:textId="6543ABD5" w:rsidR="00776FD1" w:rsidRPr="007A2FD2" w:rsidRDefault="00776FD1" w:rsidP="00C3175C">
      <w:pPr>
        <w:rPr>
          <w:b/>
          <w:bCs/>
        </w:rPr>
      </w:pPr>
      <w:r w:rsidRPr="007A2FD2">
        <w:rPr>
          <w:b/>
          <w:bCs/>
        </w:rPr>
        <w:lastRenderedPageBreak/>
        <w:t xml:space="preserve">Part A </w:t>
      </w:r>
    </w:p>
    <w:p w14:paraId="0358C4A8" w14:textId="2E80ACCA" w:rsidR="00776FD1" w:rsidRPr="007A2FD2" w:rsidRDefault="00776FD1" w:rsidP="00C3175C">
      <w:r w:rsidRPr="007A2FD2">
        <w:t>Design a user interface for registration. Label all form fields clearly.</w:t>
      </w:r>
      <w:r w:rsidR="00EE489E" w:rsidRPr="007A2FD2">
        <w:t xml:space="preserve"> (3 marks)</w:t>
      </w:r>
    </w:p>
    <w:tbl>
      <w:tblPr>
        <w:tblStyle w:val="TableGrid"/>
        <w:tblW w:w="0" w:type="auto"/>
        <w:tblLook w:val="04A0" w:firstRow="1" w:lastRow="0" w:firstColumn="1" w:lastColumn="0" w:noHBand="0" w:noVBand="1"/>
      </w:tblPr>
      <w:tblGrid>
        <w:gridCol w:w="9016"/>
      </w:tblGrid>
      <w:tr w:rsidR="00776FD1" w:rsidRPr="007A2FD2" w14:paraId="50927801" w14:textId="77777777" w:rsidTr="00C3175C">
        <w:trPr>
          <w:trHeight w:val="12337"/>
        </w:trPr>
        <w:tc>
          <w:tcPr>
            <w:tcW w:w="9016" w:type="dxa"/>
          </w:tcPr>
          <w:p w14:paraId="01F935D2" w14:textId="77777777" w:rsidR="00776FD1" w:rsidRPr="007A2FD2" w:rsidRDefault="00776FD1" w:rsidP="00C3175C">
            <w:pPr>
              <w:rPr>
                <w:rFonts w:eastAsia="Aptos"/>
                <w:color w:val="44546A" w:themeColor="text2"/>
              </w:rPr>
            </w:pPr>
          </w:p>
        </w:tc>
      </w:tr>
    </w:tbl>
    <w:p w14:paraId="039D4315" w14:textId="1DA971FA" w:rsidR="0072633D" w:rsidRPr="007A2FD2" w:rsidRDefault="0072633D" w:rsidP="00C3175C"/>
    <w:p w14:paraId="08864C34" w14:textId="77777777" w:rsidR="0072633D" w:rsidRPr="007A2FD2" w:rsidRDefault="0072633D" w:rsidP="00C3175C">
      <w:pPr>
        <w:suppressAutoHyphens w:val="0"/>
        <w:spacing w:before="0" w:after="160"/>
      </w:pPr>
      <w:r w:rsidRPr="007A2FD2">
        <w:br w:type="page"/>
      </w:r>
    </w:p>
    <w:p w14:paraId="4A96C95E" w14:textId="5B7249CF" w:rsidR="00776FD1" w:rsidRPr="007A2FD2" w:rsidRDefault="00776FD1" w:rsidP="00C3175C">
      <w:pPr>
        <w:rPr>
          <w:b/>
          <w:bCs/>
        </w:rPr>
      </w:pPr>
      <w:r w:rsidRPr="007A2FD2">
        <w:rPr>
          <w:b/>
          <w:bCs/>
        </w:rPr>
        <w:lastRenderedPageBreak/>
        <w:t xml:space="preserve">Part B </w:t>
      </w:r>
    </w:p>
    <w:p w14:paraId="15B7F225" w14:textId="222B74A0" w:rsidR="00776FD1" w:rsidRPr="007A2FD2" w:rsidRDefault="00776FD1" w:rsidP="00C3175C">
      <w:r w:rsidRPr="007A2FD2">
        <w:t>Explain how accessibility considerations improve the usability of web forms for a wide range of users, including those with disabilities.</w:t>
      </w:r>
      <w:r w:rsidR="00EE489E" w:rsidRPr="007A2FD2">
        <w:t xml:space="preserve"> (3 marks)</w:t>
      </w:r>
    </w:p>
    <w:tbl>
      <w:tblPr>
        <w:tblStyle w:val="WrittenAnswer"/>
        <w:tblW w:w="0" w:type="auto"/>
        <w:tblInd w:w="10" w:type="dxa"/>
        <w:tblLook w:val="04A0" w:firstRow="1" w:lastRow="0" w:firstColumn="1" w:lastColumn="0" w:noHBand="0" w:noVBand="1"/>
      </w:tblPr>
      <w:tblGrid>
        <w:gridCol w:w="9016"/>
      </w:tblGrid>
      <w:tr w:rsidR="00776FD1" w:rsidRPr="007A2FD2" w14:paraId="0E71F8AD" w14:textId="77777777" w:rsidTr="003348F0">
        <w:tc>
          <w:tcPr>
            <w:tcW w:w="9016" w:type="dxa"/>
          </w:tcPr>
          <w:p w14:paraId="4CD1247F" w14:textId="77777777" w:rsidR="00776FD1" w:rsidRPr="00C4452A" w:rsidRDefault="00776FD1" w:rsidP="00C3175C">
            <w:pPr>
              <w:rPr>
                <w:sz w:val="22"/>
                <w:szCs w:val="22"/>
              </w:rPr>
            </w:pPr>
          </w:p>
        </w:tc>
      </w:tr>
      <w:tr w:rsidR="00776FD1" w:rsidRPr="007A2FD2" w14:paraId="3955243A" w14:textId="77777777" w:rsidTr="003348F0">
        <w:tc>
          <w:tcPr>
            <w:tcW w:w="9016" w:type="dxa"/>
          </w:tcPr>
          <w:p w14:paraId="455DC4D6" w14:textId="77777777" w:rsidR="00776FD1" w:rsidRPr="00C4452A" w:rsidRDefault="00776FD1" w:rsidP="00C3175C">
            <w:pPr>
              <w:rPr>
                <w:sz w:val="22"/>
                <w:szCs w:val="22"/>
              </w:rPr>
            </w:pPr>
          </w:p>
        </w:tc>
      </w:tr>
      <w:tr w:rsidR="00776FD1" w:rsidRPr="007A2FD2" w14:paraId="6033FF15" w14:textId="77777777" w:rsidTr="003348F0">
        <w:tc>
          <w:tcPr>
            <w:tcW w:w="9016" w:type="dxa"/>
          </w:tcPr>
          <w:p w14:paraId="125BA0C9" w14:textId="77777777" w:rsidR="00776FD1" w:rsidRPr="00C4452A" w:rsidRDefault="00776FD1" w:rsidP="00C3175C">
            <w:pPr>
              <w:rPr>
                <w:sz w:val="22"/>
                <w:szCs w:val="22"/>
              </w:rPr>
            </w:pPr>
          </w:p>
        </w:tc>
      </w:tr>
      <w:tr w:rsidR="00776FD1" w:rsidRPr="007A2FD2" w14:paraId="7E9C3337" w14:textId="77777777" w:rsidTr="003348F0">
        <w:tc>
          <w:tcPr>
            <w:tcW w:w="9016" w:type="dxa"/>
          </w:tcPr>
          <w:p w14:paraId="45CDAE15" w14:textId="77777777" w:rsidR="00776FD1" w:rsidRPr="00C4452A" w:rsidRDefault="00776FD1" w:rsidP="00C3175C">
            <w:pPr>
              <w:rPr>
                <w:sz w:val="22"/>
                <w:szCs w:val="22"/>
              </w:rPr>
            </w:pPr>
          </w:p>
        </w:tc>
      </w:tr>
      <w:tr w:rsidR="00C4452A" w:rsidRPr="007A2FD2" w14:paraId="332E4551" w14:textId="77777777" w:rsidTr="003348F0">
        <w:tc>
          <w:tcPr>
            <w:tcW w:w="9016" w:type="dxa"/>
          </w:tcPr>
          <w:p w14:paraId="699C7B2C" w14:textId="77777777" w:rsidR="00C4452A" w:rsidRPr="00C4452A" w:rsidRDefault="00C4452A" w:rsidP="00C3175C">
            <w:pPr>
              <w:rPr>
                <w:sz w:val="22"/>
                <w:szCs w:val="22"/>
              </w:rPr>
            </w:pPr>
          </w:p>
        </w:tc>
      </w:tr>
      <w:tr w:rsidR="00C4452A" w:rsidRPr="007A2FD2" w14:paraId="17CE4A79" w14:textId="77777777" w:rsidTr="003348F0">
        <w:tc>
          <w:tcPr>
            <w:tcW w:w="9016" w:type="dxa"/>
          </w:tcPr>
          <w:p w14:paraId="77A88A4B" w14:textId="77777777" w:rsidR="00C4452A" w:rsidRPr="00C4452A" w:rsidRDefault="00C4452A" w:rsidP="00C3175C">
            <w:pPr>
              <w:rPr>
                <w:sz w:val="22"/>
                <w:szCs w:val="22"/>
              </w:rPr>
            </w:pPr>
          </w:p>
        </w:tc>
      </w:tr>
    </w:tbl>
    <w:p w14:paraId="787C1A92" w14:textId="77777777" w:rsidR="0029498D" w:rsidRPr="007A2FD2" w:rsidRDefault="0029498D" w:rsidP="00C3175C">
      <w:pPr>
        <w:rPr>
          <w:b/>
        </w:rPr>
      </w:pPr>
      <w:r w:rsidRPr="007A2FD2">
        <w:rPr>
          <w:b/>
        </w:rPr>
        <w:br w:type="page"/>
      </w:r>
    </w:p>
    <w:p w14:paraId="4C14556A" w14:textId="7825D69E" w:rsidR="0029498D" w:rsidRPr="007A2FD2" w:rsidRDefault="0029498D" w:rsidP="00C3175C">
      <w:pPr>
        <w:rPr>
          <w:b/>
        </w:rPr>
      </w:pPr>
      <w:r w:rsidRPr="007A2FD2">
        <w:rPr>
          <w:b/>
        </w:rPr>
        <w:lastRenderedPageBreak/>
        <w:t xml:space="preserve">Question </w:t>
      </w:r>
      <w:r w:rsidR="0072633D" w:rsidRPr="007A2FD2">
        <w:rPr>
          <w:b/>
        </w:rPr>
        <w:t>20</w:t>
      </w:r>
      <w:r w:rsidR="001448BC" w:rsidRPr="007A2FD2">
        <w:rPr>
          <w:b/>
        </w:rPr>
        <w:t xml:space="preserve"> </w:t>
      </w:r>
    </w:p>
    <w:p w14:paraId="70E3975B" w14:textId="77777777" w:rsidR="0072633D" w:rsidRPr="007A2FD2" w:rsidRDefault="0072633D" w:rsidP="00C3175C">
      <w:pPr>
        <w:suppressAutoHyphens w:val="0"/>
        <w:spacing w:before="0" w:after="160"/>
        <w:contextualSpacing/>
        <w:rPr>
          <w:bCs/>
        </w:rPr>
      </w:pPr>
      <w:r w:rsidRPr="007A2FD2">
        <w:rPr>
          <w:bCs/>
        </w:rPr>
        <w:t>Describe the K Nearest Neighbour (KNN) algorithm for regression, predicting y for a new data point using a training data set of x and y values given the K value parameter of 3. (4 marks)</w:t>
      </w:r>
    </w:p>
    <w:tbl>
      <w:tblPr>
        <w:tblStyle w:val="WrittenAnswer"/>
        <w:tblW w:w="0" w:type="auto"/>
        <w:tblInd w:w="10" w:type="dxa"/>
        <w:tblLook w:val="04A0" w:firstRow="1" w:lastRow="0" w:firstColumn="1" w:lastColumn="0" w:noHBand="0" w:noVBand="1"/>
      </w:tblPr>
      <w:tblGrid>
        <w:gridCol w:w="9016"/>
      </w:tblGrid>
      <w:tr w:rsidR="0072633D" w:rsidRPr="007A2FD2" w14:paraId="3A2E2192" w14:textId="77777777" w:rsidTr="003348F0">
        <w:tc>
          <w:tcPr>
            <w:tcW w:w="9016" w:type="dxa"/>
          </w:tcPr>
          <w:p w14:paraId="66327E8F" w14:textId="77777777" w:rsidR="0072633D" w:rsidRPr="005C15A2" w:rsidRDefault="0072633D" w:rsidP="00C3175C">
            <w:pPr>
              <w:rPr>
                <w:sz w:val="22"/>
                <w:szCs w:val="22"/>
              </w:rPr>
            </w:pPr>
          </w:p>
        </w:tc>
      </w:tr>
      <w:tr w:rsidR="0072633D" w:rsidRPr="007A2FD2" w14:paraId="787EB59B" w14:textId="77777777" w:rsidTr="003348F0">
        <w:tc>
          <w:tcPr>
            <w:tcW w:w="9016" w:type="dxa"/>
          </w:tcPr>
          <w:p w14:paraId="16CAADEA" w14:textId="77777777" w:rsidR="0072633D" w:rsidRPr="005C15A2" w:rsidRDefault="0072633D" w:rsidP="00C3175C">
            <w:pPr>
              <w:rPr>
                <w:sz w:val="22"/>
                <w:szCs w:val="22"/>
              </w:rPr>
            </w:pPr>
          </w:p>
        </w:tc>
      </w:tr>
      <w:tr w:rsidR="0072633D" w:rsidRPr="007A2FD2" w14:paraId="0B97F008" w14:textId="77777777" w:rsidTr="003348F0">
        <w:tc>
          <w:tcPr>
            <w:tcW w:w="9016" w:type="dxa"/>
          </w:tcPr>
          <w:p w14:paraId="300A0614" w14:textId="77777777" w:rsidR="0072633D" w:rsidRPr="005C15A2" w:rsidRDefault="0072633D" w:rsidP="00C3175C">
            <w:pPr>
              <w:rPr>
                <w:sz w:val="22"/>
                <w:szCs w:val="22"/>
              </w:rPr>
            </w:pPr>
          </w:p>
        </w:tc>
      </w:tr>
      <w:tr w:rsidR="0072633D" w:rsidRPr="007A2FD2" w14:paraId="54DEA9BF" w14:textId="77777777" w:rsidTr="003348F0">
        <w:tc>
          <w:tcPr>
            <w:tcW w:w="9016" w:type="dxa"/>
          </w:tcPr>
          <w:p w14:paraId="5EE01050" w14:textId="77777777" w:rsidR="0072633D" w:rsidRPr="005C15A2" w:rsidRDefault="0072633D" w:rsidP="00C3175C">
            <w:pPr>
              <w:rPr>
                <w:sz w:val="22"/>
                <w:szCs w:val="22"/>
              </w:rPr>
            </w:pPr>
          </w:p>
        </w:tc>
      </w:tr>
      <w:tr w:rsidR="005C15A2" w:rsidRPr="007A2FD2" w14:paraId="48FEA092" w14:textId="77777777" w:rsidTr="003348F0">
        <w:tc>
          <w:tcPr>
            <w:tcW w:w="9016" w:type="dxa"/>
          </w:tcPr>
          <w:p w14:paraId="53A0558B" w14:textId="77777777" w:rsidR="005C15A2" w:rsidRPr="005C15A2" w:rsidRDefault="005C15A2" w:rsidP="00C3175C">
            <w:pPr>
              <w:rPr>
                <w:sz w:val="22"/>
                <w:szCs w:val="22"/>
              </w:rPr>
            </w:pPr>
          </w:p>
        </w:tc>
      </w:tr>
      <w:tr w:rsidR="005C15A2" w:rsidRPr="007A2FD2" w14:paraId="38C3DB5F" w14:textId="77777777" w:rsidTr="003348F0">
        <w:tc>
          <w:tcPr>
            <w:tcW w:w="9016" w:type="dxa"/>
          </w:tcPr>
          <w:p w14:paraId="1EE455FF" w14:textId="77777777" w:rsidR="005C15A2" w:rsidRPr="005C15A2" w:rsidRDefault="005C15A2" w:rsidP="00C3175C">
            <w:pPr>
              <w:rPr>
                <w:sz w:val="22"/>
                <w:szCs w:val="22"/>
              </w:rPr>
            </w:pPr>
          </w:p>
        </w:tc>
      </w:tr>
      <w:tr w:rsidR="005C15A2" w:rsidRPr="007A2FD2" w14:paraId="7945D72A" w14:textId="77777777" w:rsidTr="003348F0">
        <w:tc>
          <w:tcPr>
            <w:tcW w:w="9016" w:type="dxa"/>
          </w:tcPr>
          <w:p w14:paraId="09D631EC" w14:textId="77777777" w:rsidR="005C15A2" w:rsidRPr="005C15A2" w:rsidRDefault="005C15A2" w:rsidP="00C3175C">
            <w:pPr>
              <w:rPr>
                <w:sz w:val="22"/>
                <w:szCs w:val="22"/>
              </w:rPr>
            </w:pPr>
          </w:p>
        </w:tc>
      </w:tr>
    </w:tbl>
    <w:p w14:paraId="01629C05" w14:textId="77777777" w:rsidR="0029498D" w:rsidRPr="007A2FD2" w:rsidRDefault="0029498D" w:rsidP="00C3175C"/>
    <w:p w14:paraId="3F0821B1" w14:textId="77777777" w:rsidR="0029498D" w:rsidRPr="007A2FD2" w:rsidRDefault="0029498D" w:rsidP="00C3175C">
      <w:pPr>
        <w:rPr>
          <w:rFonts w:eastAsia="Segoe UI"/>
          <w:color w:val="1B1E31"/>
          <w:sz w:val="21"/>
          <w:szCs w:val="21"/>
        </w:rPr>
      </w:pPr>
      <w:r w:rsidRPr="007A2FD2">
        <w:rPr>
          <w:rFonts w:eastAsia="Segoe UI"/>
          <w:color w:val="1B1E31"/>
          <w:sz w:val="21"/>
          <w:szCs w:val="21"/>
        </w:rPr>
        <w:br w:type="page"/>
      </w:r>
    </w:p>
    <w:p w14:paraId="3AC0F74F" w14:textId="453969CB" w:rsidR="0072633D" w:rsidRPr="007A2FD2" w:rsidRDefault="0072633D" w:rsidP="00C3175C">
      <w:pPr>
        <w:rPr>
          <w:b/>
        </w:rPr>
      </w:pPr>
      <w:r w:rsidRPr="007A2FD2">
        <w:rPr>
          <w:b/>
        </w:rPr>
        <w:lastRenderedPageBreak/>
        <w:t>Question 2</w:t>
      </w:r>
      <w:r w:rsidR="00C17547" w:rsidRPr="007A2FD2">
        <w:rPr>
          <w:b/>
        </w:rPr>
        <w:t>1</w:t>
      </w:r>
      <w:r w:rsidRPr="007A2FD2">
        <w:rPr>
          <w:b/>
        </w:rPr>
        <w:t xml:space="preserve"> </w:t>
      </w:r>
      <w:r w:rsidRPr="007A2FD2">
        <w:t>(5 marks</w:t>
      </w:r>
      <w:r w:rsidR="00EE489E" w:rsidRPr="007A2FD2">
        <w:t xml:space="preserve"> total </w:t>
      </w:r>
      <w:r w:rsidRPr="007A2FD2">
        <w:t>)</w:t>
      </w:r>
    </w:p>
    <w:p w14:paraId="7F9CC6A1" w14:textId="77777777" w:rsidR="0072633D" w:rsidRPr="007A2FD2" w:rsidRDefault="0072633D" w:rsidP="00C3175C">
      <w:r w:rsidRPr="007A2FD2">
        <w:rPr>
          <w:noProof/>
        </w:rPr>
        <w:drawing>
          <wp:inline distT="0" distB="0" distL="0" distR="0" wp14:anchorId="1EE16C29" wp14:editId="48FF14AB">
            <wp:extent cx="5731510" cy="4104005"/>
            <wp:effectExtent l="0" t="0" r="2540" b="0"/>
            <wp:docPr id="727549260"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49260" name="Picture 1" descr="A diagram of a computer program&#10;&#10;AI-generated content may be incorrect."/>
                    <pic:cNvPicPr/>
                  </pic:nvPicPr>
                  <pic:blipFill>
                    <a:blip r:embed="rId12"/>
                    <a:stretch>
                      <a:fillRect/>
                    </a:stretch>
                  </pic:blipFill>
                  <pic:spPr>
                    <a:xfrm>
                      <a:off x="0" y="0"/>
                      <a:ext cx="5731510" cy="4104005"/>
                    </a:xfrm>
                    <a:prstGeom prst="rect">
                      <a:avLst/>
                    </a:prstGeom>
                  </pic:spPr>
                </pic:pic>
              </a:graphicData>
            </a:graphic>
          </wp:inline>
        </w:drawing>
      </w:r>
      <w:r w:rsidRPr="007A2FD2">
        <w:t xml:space="preserve"> </w:t>
      </w:r>
    </w:p>
    <w:p w14:paraId="17DC543D" w14:textId="12A28388" w:rsidR="0072633D" w:rsidRPr="007A2FD2" w:rsidRDefault="0072633D" w:rsidP="00C3175C">
      <w:r w:rsidRPr="002D3FEB">
        <w:rPr>
          <w:b/>
          <w:bCs/>
        </w:rPr>
        <w:t>Part A</w:t>
      </w:r>
      <w:r w:rsidRPr="007A2FD2">
        <w:t xml:space="preserve"> (1 Mark)</w:t>
      </w:r>
    </w:p>
    <w:p w14:paraId="7A986706" w14:textId="77777777" w:rsidR="0072633D" w:rsidRPr="007A2FD2" w:rsidRDefault="0072633D" w:rsidP="00C3175C">
      <w:r w:rsidRPr="007A2FD2">
        <w:t xml:space="preserve">The algorithm flowchart shown describes a stub for a login function. </w:t>
      </w:r>
    </w:p>
    <w:p w14:paraId="43B53A3B" w14:textId="77777777" w:rsidR="0072633D" w:rsidRPr="007A2FD2" w:rsidRDefault="0072633D" w:rsidP="00C3175C">
      <w:r w:rsidRPr="007A2FD2">
        <w:t xml:space="preserve">Implement this stub in python code. </w:t>
      </w:r>
    </w:p>
    <w:tbl>
      <w:tblPr>
        <w:tblStyle w:val="TableGrid"/>
        <w:tblW w:w="0" w:type="auto"/>
        <w:tblLook w:val="04A0" w:firstRow="1" w:lastRow="0" w:firstColumn="1" w:lastColumn="0" w:noHBand="0" w:noVBand="1"/>
      </w:tblPr>
      <w:tblGrid>
        <w:gridCol w:w="9016"/>
      </w:tblGrid>
      <w:tr w:rsidR="0072633D" w:rsidRPr="007A2FD2" w14:paraId="0A149DFF" w14:textId="77777777" w:rsidTr="0072633D">
        <w:trPr>
          <w:trHeight w:val="4574"/>
        </w:trPr>
        <w:tc>
          <w:tcPr>
            <w:tcW w:w="9016" w:type="dxa"/>
          </w:tcPr>
          <w:p w14:paraId="12C426E3" w14:textId="77777777" w:rsidR="0072633D" w:rsidRPr="007A2FD2" w:rsidRDefault="0072633D" w:rsidP="00C3175C"/>
        </w:tc>
      </w:tr>
    </w:tbl>
    <w:p w14:paraId="50EE6B00" w14:textId="77777777" w:rsidR="0072633D" w:rsidRPr="007A2FD2" w:rsidRDefault="0072633D" w:rsidP="00C3175C">
      <w:r w:rsidRPr="007A2FD2">
        <w:br w:type="page"/>
      </w:r>
    </w:p>
    <w:p w14:paraId="658BB265" w14:textId="77777777" w:rsidR="0072633D" w:rsidRPr="007A2FD2" w:rsidRDefault="0072633D" w:rsidP="00C3175C">
      <w:r w:rsidRPr="002D3FEB">
        <w:rPr>
          <w:b/>
          <w:bCs/>
        </w:rPr>
        <w:lastRenderedPageBreak/>
        <w:t>Part B</w:t>
      </w:r>
      <w:r w:rsidRPr="007A2FD2">
        <w:t xml:space="preserve"> (2 marks)</w:t>
      </w:r>
    </w:p>
    <w:p w14:paraId="5A2656DA" w14:textId="77777777" w:rsidR="0072633D" w:rsidRPr="007A2FD2" w:rsidRDefault="0072633D" w:rsidP="00C3175C">
      <w:r w:rsidRPr="007A2FD2">
        <w:t xml:space="preserve">One simple test has been provided below. </w:t>
      </w:r>
    </w:p>
    <w:p w14:paraId="3B47ACE6" w14:textId="39DFCF74" w:rsidR="0072633D" w:rsidRPr="007A2FD2" w:rsidRDefault="0072633D" w:rsidP="00C3175C">
      <w:r w:rsidRPr="007A2FD2">
        <w:t>Provide at least TWO more tests that could be used, with a comment justifying the use of each one.</w:t>
      </w:r>
    </w:p>
    <w:p w14:paraId="47C0D616" w14:textId="77777777" w:rsidR="0072633D" w:rsidRPr="007A2FD2" w:rsidRDefault="0072633D" w:rsidP="00C3175C">
      <w:pPr>
        <w:rPr>
          <w:rFonts w:eastAsia="Aptos"/>
          <w:kern w:val="2"/>
          <w14:ligatures w14:val="standardContextual"/>
        </w:rPr>
      </w:pPr>
      <w:r w:rsidRPr="007A2FD2">
        <w:rPr>
          <w:rFonts w:eastAsia="Aptos"/>
          <w:kern w:val="2"/>
          <w14:ligatures w14:val="standardContextual"/>
        </w:rPr>
        <w:t># Test cases</w:t>
      </w:r>
    </w:p>
    <w:p w14:paraId="4BE1DE5C" w14:textId="77777777" w:rsidR="0072633D" w:rsidRPr="007A2FD2" w:rsidRDefault="0072633D" w:rsidP="00C3175C">
      <w:pPr>
        <w:rPr>
          <w:rFonts w:eastAsia="Aptos"/>
          <w:kern w:val="2"/>
          <w14:ligatures w14:val="standardContextual"/>
        </w:rPr>
      </w:pPr>
      <w:r w:rsidRPr="007A2FD2">
        <w:rPr>
          <w:rFonts w:eastAsia="Aptos"/>
          <w:kern w:val="2"/>
          <w14:ligatures w14:val="standardContextual"/>
        </w:rPr>
        <w:t>IF login("user1", "pass123") == "Login successful" THEN</w:t>
      </w:r>
    </w:p>
    <w:p w14:paraId="331C5D7E" w14:textId="77777777" w:rsidR="0072633D" w:rsidRPr="007A2FD2" w:rsidRDefault="0072633D" w:rsidP="00C3175C">
      <w:pPr>
        <w:ind w:firstLine="720"/>
        <w:rPr>
          <w:rFonts w:eastAsia="Aptos"/>
          <w:kern w:val="2"/>
          <w14:ligatures w14:val="standardContextual"/>
        </w:rPr>
      </w:pPr>
      <w:r w:rsidRPr="007A2FD2">
        <w:rPr>
          <w:rFonts w:eastAsia="Aptos"/>
          <w:kern w:val="2"/>
          <w14:ligatures w14:val="standardContextual"/>
        </w:rPr>
        <w:t xml:space="preserve">PRINT "Test case 1 passed" </w:t>
      </w:r>
    </w:p>
    <w:p w14:paraId="623B7E18" w14:textId="77777777" w:rsidR="0072633D" w:rsidRPr="007A2FD2" w:rsidRDefault="0072633D" w:rsidP="00C3175C">
      <w:pPr>
        <w:rPr>
          <w:rFonts w:eastAsia="Aptos"/>
          <w:kern w:val="2"/>
          <w14:ligatures w14:val="standardContextual"/>
        </w:rPr>
      </w:pPr>
      <w:r w:rsidRPr="007A2FD2">
        <w:rPr>
          <w:rFonts w:eastAsia="Aptos"/>
          <w:kern w:val="2"/>
          <w14:ligatures w14:val="standardContextual"/>
        </w:rPr>
        <w:t xml:space="preserve">ELSE </w:t>
      </w:r>
    </w:p>
    <w:p w14:paraId="1F6137F6" w14:textId="77777777" w:rsidR="0072633D" w:rsidRPr="007A2FD2" w:rsidRDefault="0072633D" w:rsidP="00C3175C">
      <w:pPr>
        <w:ind w:firstLine="720"/>
        <w:rPr>
          <w:rFonts w:eastAsia="Aptos"/>
          <w:kern w:val="2"/>
          <w14:ligatures w14:val="standardContextual"/>
        </w:rPr>
      </w:pPr>
      <w:commentRangeStart w:id="2"/>
      <w:r w:rsidRPr="007A2FD2">
        <w:rPr>
          <w:rFonts w:eastAsia="Aptos"/>
          <w:kern w:val="2"/>
          <w14:ligatures w14:val="standardContextual"/>
        </w:rPr>
        <w:t>PRINT "Test case 1 failed"</w:t>
      </w:r>
      <w:commentRangeEnd w:id="2"/>
      <w:r w:rsidRPr="007A2FD2">
        <w:rPr>
          <w:rStyle w:val="CommentReference"/>
          <w:rFonts w:eastAsia="Aptos"/>
          <w:kern w:val="2"/>
          <w:sz w:val="24"/>
          <w:szCs w:val="24"/>
          <w14:ligatures w14:val="standardContextual"/>
        </w:rPr>
        <w:commentReference w:id="2"/>
      </w:r>
    </w:p>
    <w:tbl>
      <w:tblPr>
        <w:tblStyle w:val="TableGrid"/>
        <w:tblW w:w="0" w:type="auto"/>
        <w:tblLook w:val="04A0" w:firstRow="1" w:lastRow="0" w:firstColumn="1" w:lastColumn="0" w:noHBand="0" w:noVBand="1"/>
      </w:tblPr>
      <w:tblGrid>
        <w:gridCol w:w="9016"/>
      </w:tblGrid>
      <w:tr w:rsidR="0072633D" w:rsidRPr="007A2FD2" w14:paraId="211A6F4D" w14:textId="77777777" w:rsidTr="0072633D">
        <w:trPr>
          <w:trHeight w:val="8934"/>
        </w:trPr>
        <w:tc>
          <w:tcPr>
            <w:tcW w:w="9016" w:type="dxa"/>
          </w:tcPr>
          <w:p w14:paraId="2B100848" w14:textId="77777777" w:rsidR="0072633D" w:rsidRPr="007A2FD2" w:rsidRDefault="0072633D" w:rsidP="00C3175C"/>
        </w:tc>
      </w:tr>
    </w:tbl>
    <w:p w14:paraId="5FF04EF7" w14:textId="72BF2679" w:rsidR="0072633D" w:rsidRPr="007A2FD2" w:rsidRDefault="0072633D" w:rsidP="00C3175C">
      <w:r w:rsidRPr="007F7C1E">
        <w:rPr>
          <w:b/>
          <w:bCs/>
        </w:rPr>
        <w:lastRenderedPageBreak/>
        <w:t>Part C</w:t>
      </w:r>
      <w:r w:rsidRPr="007A2FD2">
        <w:t xml:space="preserve"> (2 marks)</w:t>
      </w:r>
    </w:p>
    <w:p w14:paraId="425A341A" w14:textId="77777777" w:rsidR="00C17547" w:rsidRPr="007A2FD2" w:rsidRDefault="0072633D" w:rsidP="00C3175C">
      <w:r w:rsidRPr="007A2FD2">
        <w:t xml:space="preserve">You are tasked with writing an error message to return to users in situations where their login attempt fails. </w:t>
      </w:r>
    </w:p>
    <w:p w14:paraId="211231EC" w14:textId="0447677F" w:rsidR="0072633D" w:rsidRPr="007A2FD2" w:rsidRDefault="0072633D" w:rsidP="00C3175C">
      <w:r w:rsidRPr="007A2FD2">
        <w:t xml:space="preserve">This could happen when the password is entered incorrectly or when the username is incorrect. </w:t>
      </w:r>
    </w:p>
    <w:p w14:paraId="5211FC8E" w14:textId="77777777" w:rsidR="0072633D" w:rsidRPr="007A2FD2" w:rsidRDefault="0072633D" w:rsidP="00C3175C">
      <w:commentRangeStart w:id="3"/>
      <w:commentRangeStart w:id="4"/>
      <w:commentRangeStart w:id="5"/>
      <w:r w:rsidRPr="007A2FD2">
        <w:t>What should you consider when creating these messages?</w:t>
      </w:r>
      <w:commentRangeEnd w:id="3"/>
      <w:r w:rsidRPr="007A2FD2">
        <w:rPr>
          <w:rStyle w:val="CommentReference"/>
          <w:sz w:val="24"/>
          <w:szCs w:val="24"/>
        </w:rPr>
        <w:commentReference w:id="3"/>
      </w:r>
      <w:commentRangeEnd w:id="4"/>
      <w:r w:rsidRPr="007A2FD2">
        <w:rPr>
          <w:rStyle w:val="CommentReference"/>
          <w:sz w:val="24"/>
          <w:szCs w:val="24"/>
        </w:rPr>
        <w:commentReference w:id="4"/>
      </w:r>
      <w:commentRangeEnd w:id="5"/>
      <w:r w:rsidRPr="007A2FD2">
        <w:rPr>
          <w:rStyle w:val="CommentReference"/>
          <w:sz w:val="24"/>
          <w:szCs w:val="24"/>
        </w:rPr>
        <w:commentReference w:id="5"/>
      </w:r>
    </w:p>
    <w:tbl>
      <w:tblPr>
        <w:tblStyle w:val="WrittenAnswer"/>
        <w:tblW w:w="0" w:type="auto"/>
        <w:tblInd w:w="10" w:type="dxa"/>
        <w:tblLook w:val="04A0" w:firstRow="1" w:lastRow="0" w:firstColumn="1" w:lastColumn="0" w:noHBand="0" w:noVBand="1"/>
      </w:tblPr>
      <w:tblGrid>
        <w:gridCol w:w="9016"/>
      </w:tblGrid>
      <w:tr w:rsidR="0072633D" w:rsidRPr="007A2FD2" w14:paraId="449968FE" w14:textId="77777777" w:rsidTr="003348F0">
        <w:tc>
          <w:tcPr>
            <w:tcW w:w="9016" w:type="dxa"/>
          </w:tcPr>
          <w:p w14:paraId="1712BAEA" w14:textId="77777777" w:rsidR="0072633D" w:rsidRPr="005C15A2" w:rsidRDefault="0072633D" w:rsidP="00C3175C">
            <w:pPr>
              <w:rPr>
                <w:sz w:val="22"/>
                <w:szCs w:val="22"/>
              </w:rPr>
            </w:pPr>
          </w:p>
        </w:tc>
      </w:tr>
      <w:tr w:rsidR="0072633D" w:rsidRPr="007A2FD2" w14:paraId="3F872B3A" w14:textId="77777777" w:rsidTr="003348F0">
        <w:tc>
          <w:tcPr>
            <w:tcW w:w="9016" w:type="dxa"/>
          </w:tcPr>
          <w:p w14:paraId="4C5DA4C6" w14:textId="77777777" w:rsidR="0072633D" w:rsidRPr="005C15A2" w:rsidRDefault="0072633D" w:rsidP="00C3175C">
            <w:pPr>
              <w:rPr>
                <w:sz w:val="22"/>
                <w:szCs w:val="22"/>
              </w:rPr>
            </w:pPr>
          </w:p>
        </w:tc>
      </w:tr>
      <w:tr w:rsidR="0072633D" w:rsidRPr="007A2FD2" w14:paraId="65FF9A12" w14:textId="77777777" w:rsidTr="003348F0">
        <w:tc>
          <w:tcPr>
            <w:tcW w:w="9016" w:type="dxa"/>
          </w:tcPr>
          <w:p w14:paraId="3F922E1B" w14:textId="77777777" w:rsidR="0072633D" w:rsidRPr="005C15A2" w:rsidRDefault="0072633D" w:rsidP="00C3175C">
            <w:pPr>
              <w:rPr>
                <w:sz w:val="22"/>
                <w:szCs w:val="22"/>
              </w:rPr>
            </w:pPr>
          </w:p>
        </w:tc>
      </w:tr>
      <w:tr w:rsidR="0072633D" w:rsidRPr="007A2FD2" w14:paraId="7482A081" w14:textId="77777777" w:rsidTr="003348F0">
        <w:tc>
          <w:tcPr>
            <w:tcW w:w="9016" w:type="dxa"/>
          </w:tcPr>
          <w:p w14:paraId="19C6A3B2" w14:textId="77777777" w:rsidR="0072633D" w:rsidRPr="005C15A2" w:rsidRDefault="0072633D" w:rsidP="00C3175C">
            <w:pPr>
              <w:rPr>
                <w:sz w:val="22"/>
                <w:szCs w:val="22"/>
              </w:rPr>
            </w:pPr>
          </w:p>
        </w:tc>
      </w:tr>
      <w:tr w:rsidR="0072633D" w:rsidRPr="007A2FD2" w14:paraId="0A30808D" w14:textId="77777777" w:rsidTr="003348F0">
        <w:tc>
          <w:tcPr>
            <w:tcW w:w="9016" w:type="dxa"/>
          </w:tcPr>
          <w:p w14:paraId="52546195" w14:textId="77777777" w:rsidR="0072633D" w:rsidRPr="005C15A2" w:rsidRDefault="0072633D" w:rsidP="00C3175C">
            <w:pPr>
              <w:rPr>
                <w:sz w:val="22"/>
                <w:szCs w:val="22"/>
              </w:rPr>
            </w:pPr>
          </w:p>
        </w:tc>
      </w:tr>
    </w:tbl>
    <w:p w14:paraId="01C05886" w14:textId="77777777" w:rsidR="0072633D" w:rsidRPr="007A2FD2" w:rsidRDefault="0072633D" w:rsidP="00C3175C">
      <w:r w:rsidRPr="007A2FD2">
        <w:br w:type="page"/>
      </w:r>
    </w:p>
    <w:p w14:paraId="4B10C21A" w14:textId="2C9BEE98" w:rsidR="0072633D" w:rsidRPr="007A2FD2" w:rsidRDefault="00C17547" w:rsidP="00C3175C">
      <w:pPr>
        <w:widowControl w:val="0"/>
        <w:suppressAutoHyphens w:val="0"/>
        <w:autoSpaceDE w:val="0"/>
        <w:autoSpaceDN w:val="0"/>
        <w:spacing w:before="720"/>
      </w:pPr>
      <w:r w:rsidRPr="007A2FD2">
        <w:rPr>
          <w:b/>
        </w:rPr>
        <w:lastRenderedPageBreak/>
        <w:t>Question 22</w:t>
      </w:r>
      <w:r w:rsidRPr="007A2FD2">
        <w:t xml:space="preserve"> </w:t>
      </w:r>
      <w:r w:rsidR="0072633D" w:rsidRPr="007A2FD2">
        <w:t xml:space="preserve">( </w:t>
      </w:r>
      <w:r w:rsidR="00FC738B">
        <w:t xml:space="preserve">5 </w:t>
      </w:r>
      <w:r w:rsidR="0072633D" w:rsidRPr="007A2FD2">
        <w:t>marks</w:t>
      </w:r>
      <w:r w:rsidR="00FC738B">
        <w:t xml:space="preserve"> total</w:t>
      </w:r>
      <w:r w:rsidR="0072633D" w:rsidRPr="007A2FD2">
        <w:t>)</w:t>
      </w:r>
    </w:p>
    <w:p w14:paraId="6E58A235" w14:textId="77777777" w:rsidR="00EE489E" w:rsidRPr="007A2FD2" w:rsidRDefault="00EE489E" w:rsidP="00C3175C">
      <w:pPr>
        <w:rPr>
          <w:rFonts w:eastAsia="Aptos"/>
          <w:sz w:val="24"/>
        </w:rPr>
      </w:pPr>
      <w:r w:rsidRPr="007A2FD2">
        <w:rPr>
          <w:rFonts w:eastAsia="Aptos"/>
          <w:sz w:val="24"/>
        </w:rPr>
        <w:t>Consider the following scenario:</w:t>
      </w:r>
    </w:p>
    <w:p w14:paraId="7CD7CC70" w14:textId="77777777" w:rsidR="0072633D" w:rsidRPr="007A2FD2" w:rsidRDefault="0072633D" w:rsidP="00C3175C">
      <w:r w:rsidRPr="007A2FD2">
        <w:t xml:space="preserve">An Australian toy manufacturing company has recently been established, with offices around the country. Toy manufacturing is subject to strict environmental, workplace health and safety, national and international regulatory frameworks, enforced by the agency </w:t>
      </w:r>
      <w:proofErr w:type="spellStart"/>
      <w:r w:rsidRPr="007A2FD2">
        <w:t>AusToy</w:t>
      </w:r>
      <w:proofErr w:type="spellEnd"/>
      <w:r w:rsidRPr="007A2FD2">
        <w:t xml:space="preserve">. </w:t>
      </w:r>
    </w:p>
    <w:p w14:paraId="7DCAD9F2" w14:textId="7D2FEA94" w:rsidR="0072633D" w:rsidRPr="007A2FD2" w:rsidRDefault="0072633D" w:rsidP="00C3175C">
      <w:pPr>
        <w:rPr>
          <w:b/>
          <w:bCs/>
        </w:rPr>
      </w:pPr>
      <w:r w:rsidRPr="007A2FD2">
        <w:rPr>
          <w:b/>
          <w:bCs/>
        </w:rPr>
        <w:t xml:space="preserve">Part A </w:t>
      </w:r>
    </w:p>
    <w:p w14:paraId="6A182374" w14:textId="32471F43" w:rsidR="0072633D" w:rsidRPr="007A2FD2" w:rsidRDefault="0072633D" w:rsidP="00C3175C">
      <w:r w:rsidRPr="007A2FD2">
        <w:t xml:space="preserve">Explain communications issues that may arise due to stakeholders being located all over the country. </w:t>
      </w:r>
      <w:r w:rsidR="00EE489E" w:rsidRPr="007A2FD2">
        <w:t>(3 marks)</w:t>
      </w:r>
    </w:p>
    <w:tbl>
      <w:tblPr>
        <w:tblStyle w:val="WrittenAnswer"/>
        <w:tblW w:w="0" w:type="auto"/>
        <w:tblInd w:w="10" w:type="dxa"/>
        <w:tblLook w:val="04A0" w:firstRow="1" w:lastRow="0" w:firstColumn="1" w:lastColumn="0" w:noHBand="0" w:noVBand="1"/>
      </w:tblPr>
      <w:tblGrid>
        <w:gridCol w:w="9016"/>
      </w:tblGrid>
      <w:tr w:rsidR="0072633D" w:rsidRPr="007A2FD2" w14:paraId="32A56036" w14:textId="77777777" w:rsidTr="003348F0">
        <w:tc>
          <w:tcPr>
            <w:tcW w:w="9016" w:type="dxa"/>
          </w:tcPr>
          <w:p w14:paraId="3B1513CD" w14:textId="77777777" w:rsidR="0072633D" w:rsidRPr="005C15A2" w:rsidRDefault="0072633D" w:rsidP="00C3175C">
            <w:pPr>
              <w:rPr>
                <w:sz w:val="22"/>
                <w:szCs w:val="22"/>
              </w:rPr>
            </w:pPr>
          </w:p>
        </w:tc>
      </w:tr>
      <w:tr w:rsidR="0072633D" w:rsidRPr="007A2FD2" w14:paraId="08DC4B51" w14:textId="77777777" w:rsidTr="003348F0">
        <w:tc>
          <w:tcPr>
            <w:tcW w:w="9016" w:type="dxa"/>
          </w:tcPr>
          <w:p w14:paraId="0D68CF10" w14:textId="77777777" w:rsidR="0072633D" w:rsidRPr="005C15A2" w:rsidRDefault="0072633D" w:rsidP="00C3175C">
            <w:pPr>
              <w:rPr>
                <w:sz w:val="22"/>
                <w:szCs w:val="22"/>
              </w:rPr>
            </w:pPr>
          </w:p>
        </w:tc>
      </w:tr>
      <w:tr w:rsidR="0072633D" w:rsidRPr="007A2FD2" w14:paraId="32C1B466" w14:textId="77777777" w:rsidTr="003348F0">
        <w:tc>
          <w:tcPr>
            <w:tcW w:w="9016" w:type="dxa"/>
          </w:tcPr>
          <w:p w14:paraId="0642263D" w14:textId="77777777" w:rsidR="0072633D" w:rsidRPr="005C15A2" w:rsidRDefault="0072633D" w:rsidP="00C3175C">
            <w:pPr>
              <w:rPr>
                <w:sz w:val="22"/>
                <w:szCs w:val="22"/>
              </w:rPr>
            </w:pPr>
          </w:p>
        </w:tc>
      </w:tr>
      <w:tr w:rsidR="0072633D" w:rsidRPr="007A2FD2" w14:paraId="46F56D51" w14:textId="77777777" w:rsidTr="003348F0">
        <w:tc>
          <w:tcPr>
            <w:tcW w:w="9016" w:type="dxa"/>
          </w:tcPr>
          <w:p w14:paraId="4C327669" w14:textId="77777777" w:rsidR="0072633D" w:rsidRPr="005C15A2" w:rsidRDefault="0072633D" w:rsidP="00C3175C">
            <w:pPr>
              <w:rPr>
                <w:sz w:val="22"/>
                <w:szCs w:val="22"/>
              </w:rPr>
            </w:pPr>
          </w:p>
        </w:tc>
      </w:tr>
      <w:tr w:rsidR="0072633D" w:rsidRPr="007A2FD2" w14:paraId="61B6D976" w14:textId="77777777" w:rsidTr="003348F0">
        <w:tc>
          <w:tcPr>
            <w:tcW w:w="9016" w:type="dxa"/>
          </w:tcPr>
          <w:p w14:paraId="506F87BA" w14:textId="77777777" w:rsidR="0072633D" w:rsidRPr="005C15A2" w:rsidRDefault="0072633D" w:rsidP="00C3175C">
            <w:pPr>
              <w:rPr>
                <w:sz w:val="22"/>
                <w:szCs w:val="22"/>
              </w:rPr>
            </w:pPr>
          </w:p>
        </w:tc>
      </w:tr>
    </w:tbl>
    <w:p w14:paraId="6CC3A861" w14:textId="77777777" w:rsidR="00C17547" w:rsidRPr="007A2FD2" w:rsidRDefault="00C17547" w:rsidP="00C3175C">
      <w:pPr>
        <w:suppressAutoHyphens w:val="0"/>
        <w:spacing w:before="0" w:after="160"/>
        <w:rPr>
          <w:b/>
          <w:bCs/>
        </w:rPr>
      </w:pPr>
      <w:r w:rsidRPr="007A2FD2">
        <w:rPr>
          <w:b/>
          <w:bCs/>
        </w:rPr>
        <w:br w:type="page"/>
      </w:r>
    </w:p>
    <w:p w14:paraId="1FF78398" w14:textId="38F90E61" w:rsidR="0072633D" w:rsidRPr="007A2FD2" w:rsidRDefault="0072633D" w:rsidP="00C3175C">
      <w:pPr>
        <w:rPr>
          <w:b/>
          <w:bCs/>
        </w:rPr>
      </w:pPr>
      <w:r w:rsidRPr="007A2FD2">
        <w:rPr>
          <w:b/>
          <w:bCs/>
        </w:rPr>
        <w:lastRenderedPageBreak/>
        <w:t xml:space="preserve">Part B </w:t>
      </w:r>
    </w:p>
    <w:p w14:paraId="758022A0" w14:textId="0E88E91E" w:rsidR="0072633D" w:rsidRPr="007A2FD2" w:rsidRDefault="0072633D" w:rsidP="00C3175C">
      <w:r w:rsidRPr="007A2FD2">
        <w:t xml:space="preserve">Compare and contrast Hybrid (also called </w:t>
      </w:r>
      <w:proofErr w:type="spellStart"/>
      <w:r w:rsidRPr="007A2FD2">
        <w:t>WAgile</w:t>
      </w:r>
      <w:proofErr w:type="spellEnd"/>
      <w:r w:rsidRPr="007A2FD2">
        <w:t>) and Waterfall software development methodologies in developing software to control the manufacturing of their toys.</w:t>
      </w:r>
      <w:r w:rsidR="00EE489E" w:rsidRPr="007A2FD2">
        <w:t xml:space="preserve"> (2 marks)</w:t>
      </w:r>
    </w:p>
    <w:tbl>
      <w:tblPr>
        <w:tblStyle w:val="WrittenAnswer"/>
        <w:tblW w:w="0" w:type="auto"/>
        <w:tblInd w:w="10" w:type="dxa"/>
        <w:tblLook w:val="04A0" w:firstRow="1" w:lastRow="0" w:firstColumn="1" w:lastColumn="0" w:noHBand="0" w:noVBand="1"/>
      </w:tblPr>
      <w:tblGrid>
        <w:gridCol w:w="9016"/>
      </w:tblGrid>
      <w:tr w:rsidR="0072633D" w:rsidRPr="007A2FD2" w14:paraId="2C6A56EC" w14:textId="77777777" w:rsidTr="003348F0">
        <w:tc>
          <w:tcPr>
            <w:tcW w:w="9016" w:type="dxa"/>
          </w:tcPr>
          <w:p w14:paraId="4FBD4E1C" w14:textId="77777777" w:rsidR="0072633D" w:rsidRPr="005C15A2" w:rsidRDefault="0072633D" w:rsidP="00C3175C">
            <w:pPr>
              <w:rPr>
                <w:sz w:val="22"/>
                <w:szCs w:val="22"/>
              </w:rPr>
            </w:pPr>
          </w:p>
        </w:tc>
      </w:tr>
      <w:tr w:rsidR="0072633D" w:rsidRPr="007A2FD2" w14:paraId="2E3F806A" w14:textId="77777777" w:rsidTr="003348F0">
        <w:tc>
          <w:tcPr>
            <w:tcW w:w="9016" w:type="dxa"/>
          </w:tcPr>
          <w:p w14:paraId="069571E8" w14:textId="77777777" w:rsidR="0072633D" w:rsidRPr="005C15A2" w:rsidRDefault="0072633D" w:rsidP="00C3175C">
            <w:pPr>
              <w:rPr>
                <w:sz w:val="22"/>
                <w:szCs w:val="22"/>
              </w:rPr>
            </w:pPr>
          </w:p>
        </w:tc>
      </w:tr>
      <w:tr w:rsidR="0072633D" w:rsidRPr="007A2FD2" w14:paraId="65810589" w14:textId="77777777" w:rsidTr="003348F0">
        <w:tc>
          <w:tcPr>
            <w:tcW w:w="9016" w:type="dxa"/>
          </w:tcPr>
          <w:p w14:paraId="552E1FA6" w14:textId="77777777" w:rsidR="0072633D" w:rsidRPr="005C15A2" w:rsidRDefault="0072633D" w:rsidP="00C3175C">
            <w:pPr>
              <w:rPr>
                <w:sz w:val="22"/>
                <w:szCs w:val="22"/>
              </w:rPr>
            </w:pPr>
          </w:p>
        </w:tc>
      </w:tr>
      <w:tr w:rsidR="0072633D" w:rsidRPr="007A2FD2" w14:paraId="1968F3AE" w14:textId="77777777" w:rsidTr="003348F0">
        <w:tc>
          <w:tcPr>
            <w:tcW w:w="9016" w:type="dxa"/>
          </w:tcPr>
          <w:p w14:paraId="21BE37A2" w14:textId="77777777" w:rsidR="0072633D" w:rsidRPr="005C15A2" w:rsidRDefault="0072633D" w:rsidP="00C3175C">
            <w:pPr>
              <w:rPr>
                <w:sz w:val="22"/>
                <w:szCs w:val="22"/>
              </w:rPr>
            </w:pPr>
          </w:p>
        </w:tc>
      </w:tr>
      <w:tr w:rsidR="0072633D" w:rsidRPr="007A2FD2" w14:paraId="79FB163B" w14:textId="77777777" w:rsidTr="003348F0">
        <w:tc>
          <w:tcPr>
            <w:tcW w:w="9016" w:type="dxa"/>
          </w:tcPr>
          <w:p w14:paraId="6A592C08" w14:textId="77777777" w:rsidR="0072633D" w:rsidRPr="005C15A2" w:rsidRDefault="0072633D" w:rsidP="00C3175C">
            <w:pPr>
              <w:rPr>
                <w:sz w:val="22"/>
                <w:szCs w:val="22"/>
              </w:rPr>
            </w:pPr>
          </w:p>
        </w:tc>
      </w:tr>
      <w:tr w:rsidR="0072633D" w:rsidRPr="007A2FD2" w14:paraId="3C66E24F" w14:textId="77777777" w:rsidTr="003348F0">
        <w:tc>
          <w:tcPr>
            <w:tcW w:w="9016" w:type="dxa"/>
          </w:tcPr>
          <w:p w14:paraId="3090C1C8" w14:textId="77777777" w:rsidR="0072633D" w:rsidRPr="005C15A2" w:rsidRDefault="0072633D" w:rsidP="00C3175C">
            <w:pPr>
              <w:rPr>
                <w:sz w:val="22"/>
                <w:szCs w:val="22"/>
              </w:rPr>
            </w:pPr>
          </w:p>
        </w:tc>
      </w:tr>
    </w:tbl>
    <w:p w14:paraId="331FB4E5" w14:textId="77777777" w:rsidR="00C17547" w:rsidRPr="007A2FD2" w:rsidRDefault="00C17547" w:rsidP="00C3175C">
      <w:pPr>
        <w:suppressAutoHyphens w:val="0"/>
        <w:spacing w:before="0" w:after="160"/>
      </w:pPr>
      <w:r w:rsidRPr="007A2FD2">
        <w:br w:type="page"/>
      </w:r>
    </w:p>
    <w:p w14:paraId="5204C392" w14:textId="31025FA9" w:rsidR="0072633D" w:rsidRPr="007A2FD2" w:rsidRDefault="0072633D" w:rsidP="00C3175C">
      <w:pPr>
        <w:widowControl w:val="0"/>
        <w:suppressAutoHyphens w:val="0"/>
        <w:autoSpaceDE w:val="0"/>
        <w:autoSpaceDN w:val="0"/>
        <w:spacing w:before="720"/>
      </w:pPr>
      <w:r w:rsidRPr="007A2FD2">
        <w:rPr>
          <w:b/>
        </w:rPr>
        <w:lastRenderedPageBreak/>
        <w:t xml:space="preserve">Question </w:t>
      </w:r>
      <w:r w:rsidR="00C17547" w:rsidRPr="007A2FD2">
        <w:rPr>
          <w:b/>
        </w:rPr>
        <w:t>23</w:t>
      </w:r>
      <w:r w:rsidRPr="007A2FD2">
        <w:t xml:space="preserve"> </w:t>
      </w:r>
    </w:p>
    <w:p w14:paraId="1BCF8DD6" w14:textId="77777777" w:rsidR="0072633D" w:rsidRPr="007A2FD2" w:rsidRDefault="0072633D" w:rsidP="00C3175C">
      <w:r w:rsidRPr="007A2FD2">
        <w:t>A popular social media platform has recently suffered a cross-site scripting (XSS) attack, leading to significant user data breaches and a loss of public trust.</w:t>
      </w:r>
    </w:p>
    <w:p w14:paraId="0480FD66" w14:textId="431CA5F8" w:rsidR="0072633D" w:rsidRPr="007A2FD2" w:rsidRDefault="0072633D" w:rsidP="00C3175C">
      <w:r w:rsidRPr="007A2FD2">
        <w:t xml:space="preserve">Discuss the ethical, legal, and technical ramifications for both users and the enterprise stemming from such a security breach. </w:t>
      </w:r>
      <w:r w:rsidR="00EE489E" w:rsidRPr="007A2FD2">
        <w:t>(8 marks)</w:t>
      </w:r>
    </w:p>
    <w:tbl>
      <w:tblPr>
        <w:tblStyle w:val="WrittenAnswer"/>
        <w:tblW w:w="0" w:type="auto"/>
        <w:tblLook w:val="04A0" w:firstRow="1" w:lastRow="0" w:firstColumn="1" w:lastColumn="0" w:noHBand="0" w:noVBand="1"/>
      </w:tblPr>
      <w:tblGrid>
        <w:gridCol w:w="9016"/>
      </w:tblGrid>
      <w:tr w:rsidR="0072633D" w:rsidRPr="007A2FD2" w14:paraId="372E8077" w14:textId="77777777" w:rsidTr="005C15A2">
        <w:trPr>
          <w:trHeight w:val="340"/>
        </w:trPr>
        <w:tc>
          <w:tcPr>
            <w:tcW w:w="9016" w:type="dxa"/>
          </w:tcPr>
          <w:p w14:paraId="218CF20C" w14:textId="43CC2A43" w:rsidR="0072633D" w:rsidRPr="005C15A2" w:rsidRDefault="0072633D" w:rsidP="00C3175C">
            <w:pPr>
              <w:rPr>
                <w:sz w:val="22"/>
                <w:szCs w:val="22"/>
              </w:rPr>
            </w:pPr>
            <w:r w:rsidRPr="005C15A2">
              <w:rPr>
                <w:sz w:val="22"/>
                <w:szCs w:val="22"/>
              </w:rPr>
              <w:t xml:space="preserve"> </w:t>
            </w:r>
          </w:p>
        </w:tc>
      </w:tr>
      <w:tr w:rsidR="0072633D" w:rsidRPr="007A2FD2" w14:paraId="29238EE1" w14:textId="77777777" w:rsidTr="005C15A2">
        <w:trPr>
          <w:trHeight w:val="340"/>
        </w:trPr>
        <w:tc>
          <w:tcPr>
            <w:tcW w:w="9016" w:type="dxa"/>
          </w:tcPr>
          <w:p w14:paraId="0E03215C" w14:textId="77777777" w:rsidR="0072633D" w:rsidRPr="005C15A2" w:rsidRDefault="0072633D" w:rsidP="00C3175C">
            <w:pPr>
              <w:rPr>
                <w:sz w:val="22"/>
                <w:szCs w:val="22"/>
              </w:rPr>
            </w:pPr>
          </w:p>
        </w:tc>
      </w:tr>
      <w:tr w:rsidR="0072633D" w:rsidRPr="007A2FD2" w14:paraId="614BE1D8" w14:textId="77777777" w:rsidTr="005C15A2">
        <w:trPr>
          <w:trHeight w:val="340"/>
        </w:trPr>
        <w:tc>
          <w:tcPr>
            <w:tcW w:w="9016" w:type="dxa"/>
          </w:tcPr>
          <w:p w14:paraId="542D1A04" w14:textId="77777777" w:rsidR="0072633D" w:rsidRPr="005C15A2" w:rsidRDefault="0072633D" w:rsidP="00C3175C">
            <w:pPr>
              <w:rPr>
                <w:sz w:val="22"/>
                <w:szCs w:val="22"/>
              </w:rPr>
            </w:pPr>
          </w:p>
        </w:tc>
      </w:tr>
      <w:tr w:rsidR="0072633D" w:rsidRPr="007A2FD2" w14:paraId="7C01ECC9" w14:textId="77777777" w:rsidTr="005C15A2">
        <w:trPr>
          <w:trHeight w:val="340"/>
        </w:trPr>
        <w:tc>
          <w:tcPr>
            <w:tcW w:w="9016" w:type="dxa"/>
          </w:tcPr>
          <w:p w14:paraId="372405DE" w14:textId="77777777" w:rsidR="0072633D" w:rsidRPr="005C15A2" w:rsidRDefault="0072633D" w:rsidP="00C3175C">
            <w:pPr>
              <w:rPr>
                <w:sz w:val="22"/>
                <w:szCs w:val="22"/>
              </w:rPr>
            </w:pPr>
          </w:p>
        </w:tc>
      </w:tr>
      <w:tr w:rsidR="0072633D" w:rsidRPr="007A2FD2" w14:paraId="3E84FB1B" w14:textId="77777777" w:rsidTr="005C15A2">
        <w:trPr>
          <w:trHeight w:val="340"/>
        </w:trPr>
        <w:tc>
          <w:tcPr>
            <w:tcW w:w="9016" w:type="dxa"/>
          </w:tcPr>
          <w:p w14:paraId="70E5E4BC" w14:textId="77777777" w:rsidR="0072633D" w:rsidRPr="005C15A2" w:rsidRDefault="0072633D" w:rsidP="00C3175C">
            <w:pPr>
              <w:rPr>
                <w:sz w:val="22"/>
                <w:szCs w:val="22"/>
              </w:rPr>
            </w:pPr>
          </w:p>
        </w:tc>
      </w:tr>
      <w:tr w:rsidR="0072633D" w:rsidRPr="007A2FD2" w14:paraId="7955891D" w14:textId="77777777" w:rsidTr="005C15A2">
        <w:trPr>
          <w:trHeight w:val="340"/>
        </w:trPr>
        <w:tc>
          <w:tcPr>
            <w:tcW w:w="9016" w:type="dxa"/>
          </w:tcPr>
          <w:p w14:paraId="0EA20990" w14:textId="77777777" w:rsidR="0072633D" w:rsidRPr="005C15A2" w:rsidRDefault="0072633D" w:rsidP="00C3175C">
            <w:pPr>
              <w:rPr>
                <w:sz w:val="22"/>
                <w:szCs w:val="22"/>
              </w:rPr>
            </w:pPr>
          </w:p>
        </w:tc>
      </w:tr>
      <w:tr w:rsidR="0072633D" w:rsidRPr="007A2FD2" w14:paraId="242CF4E9" w14:textId="77777777" w:rsidTr="005C15A2">
        <w:trPr>
          <w:trHeight w:val="340"/>
        </w:trPr>
        <w:tc>
          <w:tcPr>
            <w:tcW w:w="9016" w:type="dxa"/>
          </w:tcPr>
          <w:p w14:paraId="617A1964" w14:textId="77777777" w:rsidR="0072633D" w:rsidRPr="005C15A2" w:rsidRDefault="0072633D" w:rsidP="00C3175C">
            <w:pPr>
              <w:rPr>
                <w:sz w:val="22"/>
                <w:szCs w:val="22"/>
              </w:rPr>
            </w:pPr>
          </w:p>
        </w:tc>
      </w:tr>
      <w:tr w:rsidR="005C15A2" w:rsidRPr="007A2FD2" w14:paraId="588896DA" w14:textId="77777777" w:rsidTr="005C15A2">
        <w:trPr>
          <w:trHeight w:val="340"/>
        </w:trPr>
        <w:tc>
          <w:tcPr>
            <w:tcW w:w="9016" w:type="dxa"/>
          </w:tcPr>
          <w:p w14:paraId="247C8860" w14:textId="77777777" w:rsidR="005C15A2" w:rsidRPr="005C15A2" w:rsidRDefault="005C15A2" w:rsidP="00C3175C">
            <w:pPr>
              <w:rPr>
                <w:sz w:val="22"/>
                <w:szCs w:val="22"/>
              </w:rPr>
            </w:pPr>
          </w:p>
        </w:tc>
      </w:tr>
      <w:tr w:rsidR="005C15A2" w:rsidRPr="007A2FD2" w14:paraId="463675AA" w14:textId="77777777" w:rsidTr="005C15A2">
        <w:trPr>
          <w:trHeight w:val="340"/>
        </w:trPr>
        <w:tc>
          <w:tcPr>
            <w:tcW w:w="9016" w:type="dxa"/>
          </w:tcPr>
          <w:p w14:paraId="015F75CA" w14:textId="77777777" w:rsidR="005C15A2" w:rsidRPr="005C15A2" w:rsidRDefault="005C15A2" w:rsidP="00C3175C">
            <w:pPr>
              <w:rPr>
                <w:sz w:val="22"/>
                <w:szCs w:val="22"/>
              </w:rPr>
            </w:pPr>
          </w:p>
        </w:tc>
      </w:tr>
      <w:tr w:rsidR="005C15A2" w:rsidRPr="007A2FD2" w14:paraId="4DCBBDC1" w14:textId="77777777" w:rsidTr="005C15A2">
        <w:trPr>
          <w:trHeight w:val="340"/>
        </w:trPr>
        <w:tc>
          <w:tcPr>
            <w:tcW w:w="9016" w:type="dxa"/>
          </w:tcPr>
          <w:p w14:paraId="464E8832" w14:textId="77777777" w:rsidR="005C15A2" w:rsidRPr="005C15A2" w:rsidRDefault="005C15A2" w:rsidP="00C3175C">
            <w:pPr>
              <w:rPr>
                <w:sz w:val="22"/>
                <w:szCs w:val="22"/>
              </w:rPr>
            </w:pPr>
          </w:p>
        </w:tc>
      </w:tr>
      <w:tr w:rsidR="005C15A2" w:rsidRPr="007A2FD2" w14:paraId="730A5D89" w14:textId="77777777" w:rsidTr="005C15A2">
        <w:trPr>
          <w:trHeight w:val="340"/>
        </w:trPr>
        <w:tc>
          <w:tcPr>
            <w:tcW w:w="9016" w:type="dxa"/>
          </w:tcPr>
          <w:p w14:paraId="310DA1F1" w14:textId="77777777" w:rsidR="005C15A2" w:rsidRPr="005C15A2" w:rsidRDefault="005C15A2" w:rsidP="00C3175C">
            <w:pPr>
              <w:rPr>
                <w:sz w:val="22"/>
                <w:szCs w:val="22"/>
              </w:rPr>
            </w:pPr>
          </w:p>
        </w:tc>
      </w:tr>
      <w:tr w:rsidR="005C15A2" w:rsidRPr="007A2FD2" w14:paraId="70D2F3A7" w14:textId="77777777" w:rsidTr="005C15A2">
        <w:trPr>
          <w:trHeight w:val="340"/>
        </w:trPr>
        <w:tc>
          <w:tcPr>
            <w:tcW w:w="9016" w:type="dxa"/>
          </w:tcPr>
          <w:p w14:paraId="49AF9AD0" w14:textId="77777777" w:rsidR="005C15A2" w:rsidRPr="005C15A2" w:rsidRDefault="005C15A2" w:rsidP="00C3175C">
            <w:pPr>
              <w:rPr>
                <w:sz w:val="22"/>
                <w:szCs w:val="22"/>
              </w:rPr>
            </w:pPr>
          </w:p>
        </w:tc>
      </w:tr>
      <w:tr w:rsidR="005C15A2" w:rsidRPr="007A2FD2" w14:paraId="7491DE78" w14:textId="77777777" w:rsidTr="005C15A2">
        <w:trPr>
          <w:trHeight w:val="340"/>
        </w:trPr>
        <w:tc>
          <w:tcPr>
            <w:tcW w:w="9016" w:type="dxa"/>
          </w:tcPr>
          <w:p w14:paraId="3B382936" w14:textId="77777777" w:rsidR="005C15A2" w:rsidRPr="005C15A2" w:rsidRDefault="005C15A2" w:rsidP="00C3175C">
            <w:pPr>
              <w:rPr>
                <w:sz w:val="22"/>
                <w:szCs w:val="22"/>
              </w:rPr>
            </w:pPr>
          </w:p>
        </w:tc>
      </w:tr>
      <w:tr w:rsidR="005C15A2" w:rsidRPr="007A2FD2" w14:paraId="2BE93974" w14:textId="77777777" w:rsidTr="005C15A2">
        <w:trPr>
          <w:trHeight w:val="340"/>
        </w:trPr>
        <w:tc>
          <w:tcPr>
            <w:tcW w:w="9016" w:type="dxa"/>
          </w:tcPr>
          <w:p w14:paraId="6963921C" w14:textId="77777777" w:rsidR="005C15A2" w:rsidRPr="005C15A2" w:rsidRDefault="005C15A2" w:rsidP="00C3175C">
            <w:pPr>
              <w:rPr>
                <w:sz w:val="22"/>
                <w:szCs w:val="22"/>
              </w:rPr>
            </w:pPr>
          </w:p>
        </w:tc>
      </w:tr>
      <w:tr w:rsidR="0072633D" w:rsidRPr="007A2FD2" w14:paraId="328EB66C" w14:textId="77777777" w:rsidTr="005C15A2">
        <w:trPr>
          <w:trHeight w:val="340"/>
        </w:trPr>
        <w:tc>
          <w:tcPr>
            <w:tcW w:w="9016" w:type="dxa"/>
          </w:tcPr>
          <w:p w14:paraId="6BBC517A" w14:textId="77777777" w:rsidR="0072633D" w:rsidRPr="005C15A2" w:rsidRDefault="0072633D" w:rsidP="00C3175C">
            <w:pPr>
              <w:rPr>
                <w:sz w:val="22"/>
                <w:szCs w:val="22"/>
              </w:rPr>
            </w:pPr>
          </w:p>
        </w:tc>
      </w:tr>
      <w:tr w:rsidR="005C15A2" w:rsidRPr="007A2FD2" w14:paraId="1FFC945F" w14:textId="77777777" w:rsidTr="005C15A2">
        <w:trPr>
          <w:trHeight w:val="340"/>
        </w:trPr>
        <w:tc>
          <w:tcPr>
            <w:tcW w:w="9016" w:type="dxa"/>
          </w:tcPr>
          <w:p w14:paraId="7D96DF2C" w14:textId="77777777" w:rsidR="005C15A2" w:rsidRPr="005C15A2" w:rsidRDefault="005C15A2" w:rsidP="00C3175C">
            <w:pPr>
              <w:rPr>
                <w:sz w:val="22"/>
                <w:szCs w:val="22"/>
              </w:rPr>
            </w:pPr>
          </w:p>
        </w:tc>
      </w:tr>
      <w:tr w:rsidR="005C15A2" w:rsidRPr="007A2FD2" w14:paraId="79AD18AD" w14:textId="77777777" w:rsidTr="005C15A2">
        <w:trPr>
          <w:trHeight w:val="340"/>
        </w:trPr>
        <w:tc>
          <w:tcPr>
            <w:tcW w:w="9016" w:type="dxa"/>
          </w:tcPr>
          <w:p w14:paraId="37D4CC44" w14:textId="77777777" w:rsidR="005C15A2" w:rsidRPr="005C15A2" w:rsidRDefault="005C15A2" w:rsidP="00C3175C">
            <w:pPr>
              <w:rPr>
                <w:sz w:val="22"/>
                <w:szCs w:val="22"/>
              </w:rPr>
            </w:pPr>
          </w:p>
        </w:tc>
      </w:tr>
      <w:tr w:rsidR="005C15A2" w:rsidRPr="007A2FD2" w14:paraId="7C0EE94F" w14:textId="77777777" w:rsidTr="005C15A2">
        <w:trPr>
          <w:trHeight w:val="340"/>
        </w:trPr>
        <w:tc>
          <w:tcPr>
            <w:tcW w:w="9016" w:type="dxa"/>
          </w:tcPr>
          <w:p w14:paraId="0098AC19" w14:textId="77777777" w:rsidR="005C15A2" w:rsidRPr="005C15A2" w:rsidRDefault="005C15A2" w:rsidP="00C3175C">
            <w:pPr>
              <w:rPr>
                <w:sz w:val="22"/>
                <w:szCs w:val="22"/>
              </w:rPr>
            </w:pPr>
          </w:p>
        </w:tc>
      </w:tr>
      <w:tr w:rsidR="005C15A2" w:rsidRPr="007A2FD2" w14:paraId="641D8558" w14:textId="77777777" w:rsidTr="005C15A2">
        <w:trPr>
          <w:trHeight w:val="340"/>
        </w:trPr>
        <w:tc>
          <w:tcPr>
            <w:tcW w:w="9016" w:type="dxa"/>
          </w:tcPr>
          <w:p w14:paraId="63197EAC" w14:textId="77777777" w:rsidR="005C15A2" w:rsidRPr="005C15A2" w:rsidRDefault="005C15A2" w:rsidP="00C3175C">
            <w:pPr>
              <w:rPr>
                <w:sz w:val="22"/>
                <w:szCs w:val="22"/>
              </w:rPr>
            </w:pPr>
          </w:p>
        </w:tc>
      </w:tr>
      <w:tr w:rsidR="005C15A2" w:rsidRPr="007A2FD2" w14:paraId="724169C6" w14:textId="77777777" w:rsidTr="005C15A2">
        <w:trPr>
          <w:trHeight w:val="340"/>
        </w:trPr>
        <w:tc>
          <w:tcPr>
            <w:tcW w:w="9016" w:type="dxa"/>
          </w:tcPr>
          <w:p w14:paraId="5B915A48" w14:textId="77777777" w:rsidR="005C15A2" w:rsidRPr="005C15A2" w:rsidRDefault="005C15A2" w:rsidP="00C3175C">
            <w:pPr>
              <w:rPr>
                <w:sz w:val="22"/>
                <w:szCs w:val="22"/>
              </w:rPr>
            </w:pPr>
          </w:p>
        </w:tc>
      </w:tr>
      <w:tr w:rsidR="0072633D" w:rsidRPr="007A2FD2" w14:paraId="1C2ED7A5" w14:textId="77777777" w:rsidTr="005C15A2">
        <w:trPr>
          <w:trHeight w:val="340"/>
        </w:trPr>
        <w:tc>
          <w:tcPr>
            <w:tcW w:w="9016" w:type="dxa"/>
          </w:tcPr>
          <w:p w14:paraId="27F925E0" w14:textId="77777777" w:rsidR="0072633D" w:rsidRPr="005C15A2" w:rsidRDefault="0072633D" w:rsidP="00C3175C">
            <w:pPr>
              <w:rPr>
                <w:sz w:val="22"/>
                <w:szCs w:val="22"/>
              </w:rPr>
            </w:pPr>
          </w:p>
        </w:tc>
      </w:tr>
      <w:tr w:rsidR="0072633D" w:rsidRPr="007A2FD2" w14:paraId="2875D3BB" w14:textId="77777777" w:rsidTr="005C15A2">
        <w:trPr>
          <w:trHeight w:val="340"/>
        </w:trPr>
        <w:tc>
          <w:tcPr>
            <w:tcW w:w="9016" w:type="dxa"/>
          </w:tcPr>
          <w:p w14:paraId="4C13A38A" w14:textId="77777777" w:rsidR="0072633D" w:rsidRPr="005C15A2" w:rsidRDefault="0072633D" w:rsidP="00C3175C">
            <w:pPr>
              <w:rPr>
                <w:sz w:val="22"/>
                <w:szCs w:val="22"/>
              </w:rPr>
            </w:pPr>
          </w:p>
        </w:tc>
      </w:tr>
      <w:tr w:rsidR="0072633D" w:rsidRPr="007A2FD2" w14:paraId="333CE718" w14:textId="77777777" w:rsidTr="005C15A2">
        <w:trPr>
          <w:trHeight w:val="340"/>
        </w:trPr>
        <w:tc>
          <w:tcPr>
            <w:tcW w:w="9016" w:type="dxa"/>
          </w:tcPr>
          <w:p w14:paraId="4B48644E" w14:textId="77777777" w:rsidR="0072633D" w:rsidRPr="005C15A2" w:rsidRDefault="0072633D" w:rsidP="00C3175C">
            <w:pPr>
              <w:rPr>
                <w:sz w:val="22"/>
                <w:szCs w:val="22"/>
              </w:rPr>
            </w:pPr>
          </w:p>
        </w:tc>
      </w:tr>
      <w:tr w:rsidR="0072633D" w:rsidRPr="007A2FD2" w14:paraId="67F47031" w14:textId="77777777" w:rsidTr="005C15A2">
        <w:trPr>
          <w:trHeight w:val="340"/>
        </w:trPr>
        <w:tc>
          <w:tcPr>
            <w:tcW w:w="9016" w:type="dxa"/>
          </w:tcPr>
          <w:p w14:paraId="427A46A1" w14:textId="77777777" w:rsidR="0072633D" w:rsidRPr="005C15A2" w:rsidRDefault="0072633D" w:rsidP="00C3175C">
            <w:pPr>
              <w:rPr>
                <w:sz w:val="22"/>
                <w:szCs w:val="22"/>
              </w:rPr>
            </w:pPr>
          </w:p>
        </w:tc>
      </w:tr>
      <w:tr w:rsidR="0072633D" w:rsidRPr="007A2FD2" w14:paraId="1B4DE959" w14:textId="77777777" w:rsidTr="005C15A2">
        <w:trPr>
          <w:trHeight w:val="340"/>
        </w:trPr>
        <w:tc>
          <w:tcPr>
            <w:tcW w:w="9016" w:type="dxa"/>
          </w:tcPr>
          <w:p w14:paraId="2781029C" w14:textId="77777777" w:rsidR="0072633D" w:rsidRPr="005C15A2" w:rsidRDefault="0072633D" w:rsidP="00C3175C">
            <w:pPr>
              <w:rPr>
                <w:sz w:val="22"/>
                <w:szCs w:val="22"/>
              </w:rPr>
            </w:pPr>
          </w:p>
        </w:tc>
      </w:tr>
      <w:tr w:rsidR="0072633D" w:rsidRPr="007A2FD2" w14:paraId="214F9D06" w14:textId="77777777" w:rsidTr="005C15A2">
        <w:trPr>
          <w:trHeight w:val="340"/>
        </w:trPr>
        <w:tc>
          <w:tcPr>
            <w:tcW w:w="9016" w:type="dxa"/>
          </w:tcPr>
          <w:p w14:paraId="16FDCA89" w14:textId="77777777" w:rsidR="0072633D" w:rsidRPr="005C15A2" w:rsidRDefault="0072633D" w:rsidP="00C3175C">
            <w:pPr>
              <w:rPr>
                <w:sz w:val="22"/>
                <w:szCs w:val="22"/>
              </w:rPr>
            </w:pPr>
          </w:p>
        </w:tc>
      </w:tr>
      <w:tr w:rsidR="0072633D" w:rsidRPr="007A2FD2" w14:paraId="069C48AC" w14:textId="77777777" w:rsidTr="005C15A2">
        <w:trPr>
          <w:trHeight w:val="340"/>
        </w:trPr>
        <w:tc>
          <w:tcPr>
            <w:tcW w:w="9016" w:type="dxa"/>
          </w:tcPr>
          <w:p w14:paraId="0647ABF3" w14:textId="77777777" w:rsidR="0072633D" w:rsidRPr="005C15A2" w:rsidRDefault="0072633D" w:rsidP="00C3175C">
            <w:pPr>
              <w:rPr>
                <w:sz w:val="22"/>
                <w:szCs w:val="22"/>
              </w:rPr>
            </w:pPr>
          </w:p>
        </w:tc>
      </w:tr>
      <w:tr w:rsidR="0072633D" w:rsidRPr="007A2FD2" w14:paraId="76158205" w14:textId="77777777" w:rsidTr="005C15A2">
        <w:trPr>
          <w:trHeight w:val="340"/>
        </w:trPr>
        <w:tc>
          <w:tcPr>
            <w:tcW w:w="9016" w:type="dxa"/>
          </w:tcPr>
          <w:p w14:paraId="349C9539" w14:textId="77777777" w:rsidR="0072633D" w:rsidRPr="005C15A2" w:rsidRDefault="0072633D" w:rsidP="00C3175C">
            <w:pPr>
              <w:rPr>
                <w:sz w:val="22"/>
                <w:szCs w:val="22"/>
              </w:rPr>
            </w:pPr>
          </w:p>
        </w:tc>
      </w:tr>
      <w:tr w:rsidR="0072633D" w:rsidRPr="007A2FD2" w14:paraId="10D95303" w14:textId="77777777" w:rsidTr="005C15A2">
        <w:trPr>
          <w:trHeight w:val="340"/>
        </w:trPr>
        <w:tc>
          <w:tcPr>
            <w:tcW w:w="9016" w:type="dxa"/>
          </w:tcPr>
          <w:p w14:paraId="322A039C" w14:textId="77777777" w:rsidR="0072633D" w:rsidRPr="005C15A2" w:rsidRDefault="0072633D" w:rsidP="00C3175C">
            <w:pPr>
              <w:rPr>
                <w:sz w:val="22"/>
                <w:szCs w:val="22"/>
              </w:rPr>
            </w:pPr>
          </w:p>
        </w:tc>
      </w:tr>
      <w:tr w:rsidR="0072633D" w:rsidRPr="007A2FD2" w14:paraId="7EE0898A" w14:textId="77777777" w:rsidTr="005C15A2">
        <w:trPr>
          <w:trHeight w:val="340"/>
        </w:trPr>
        <w:tc>
          <w:tcPr>
            <w:tcW w:w="9016" w:type="dxa"/>
          </w:tcPr>
          <w:p w14:paraId="7C525DAC" w14:textId="77777777" w:rsidR="0072633D" w:rsidRPr="005C15A2" w:rsidRDefault="0072633D" w:rsidP="00C3175C">
            <w:pPr>
              <w:rPr>
                <w:sz w:val="22"/>
                <w:szCs w:val="22"/>
              </w:rPr>
            </w:pPr>
          </w:p>
        </w:tc>
      </w:tr>
    </w:tbl>
    <w:p w14:paraId="63553290" w14:textId="77777777" w:rsidR="00075DDD" w:rsidRPr="007A2FD2" w:rsidRDefault="00075DDD" w:rsidP="00C3175C">
      <w:pPr>
        <w:sectPr w:rsidR="00075DDD" w:rsidRPr="007A2FD2" w:rsidSect="00BC1686">
          <w:headerReference w:type="first" r:id="rId17"/>
          <w:footerReference w:type="first" r:id="rId18"/>
          <w:pgSz w:w="11906" w:h="16838"/>
          <w:pgMar w:top="1134" w:right="1134" w:bottom="1134" w:left="1134" w:header="709" w:footer="709" w:gutter="0"/>
          <w:cols w:space="708"/>
          <w:titlePg/>
          <w:docGrid w:linePitch="360"/>
        </w:sectPr>
      </w:pPr>
    </w:p>
    <w:p w14:paraId="5681978D" w14:textId="4C49C603" w:rsidR="00075DDD" w:rsidRPr="007A2FD2" w:rsidRDefault="00075DDD" w:rsidP="00C3175C">
      <w:pPr>
        <w:rPr>
          <w:rStyle w:val="Strong"/>
          <w:szCs w:val="22"/>
        </w:rPr>
      </w:pPr>
      <w:r w:rsidRPr="007A2FD2">
        <w:rPr>
          <w:rStyle w:val="Strong"/>
          <w:szCs w:val="22"/>
        </w:rPr>
        <w:lastRenderedPageBreak/>
        <w:t>© State of New South Wales (Department of Education), 202</w:t>
      </w:r>
      <w:r w:rsidR="0020755B" w:rsidRPr="007A2FD2">
        <w:rPr>
          <w:rStyle w:val="Strong"/>
          <w:szCs w:val="22"/>
        </w:rPr>
        <w:t>5</w:t>
      </w:r>
    </w:p>
    <w:p w14:paraId="449FE2E0" w14:textId="77777777" w:rsidR="00075DDD" w:rsidRPr="007A2FD2" w:rsidRDefault="00075DDD" w:rsidP="00C3175C">
      <w:pPr>
        <w:rPr>
          <w:szCs w:val="22"/>
        </w:rPr>
      </w:pPr>
      <w:r w:rsidRPr="007A2FD2">
        <w:rPr>
          <w:szCs w:val="22"/>
        </w:rPr>
        <w:t xml:space="preserve">The copyright material published in this resource is subject to the </w:t>
      </w:r>
      <w:r w:rsidRPr="007A2FD2">
        <w:rPr>
          <w:i/>
          <w:iCs/>
          <w:szCs w:val="22"/>
        </w:rPr>
        <w:t>Copyright Act 1968</w:t>
      </w:r>
      <w:r w:rsidRPr="007A2FD2">
        <w:rPr>
          <w:szCs w:val="22"/>
        </w:rPr>
        <w:t xml:space="preserve"> (</w:t>
      </w:r>
      <w:proofErr w:type="spellStart"/>
      <w:r w:rsidRPr="007A2FD2">
        <w:rPr>
          <w:szCs w:val="22"/>
        </w:rPr>
        <w:t>Cth</w:t>
      </w:r>
      <w:proofErr w:type="spellEnd"/>
      <w:r w:rsidRPr="007A2FD2">
        <w:rPr>
          <w:szCs w:val="22"/>
        </w:rPr>
        <w:t xml:space="preserve">) and is owned by the NSW </w:t>
      </w:r>
      <w:r w:rsidRPr="007A2FD2">
        <w:t>Department</w:t>
      </w:r>
      <w:r w:rsidRPr="007A2FD2">
        <w:rPr>
          <w:szCs w:val="22"/>
        </w:rPr>
        <w:t xml:space="preserve"> of Education or, where indicated, by a party other than the NSW Department of Education (third-party material).</w:t>
      </w:r>
    </w:p>
    <w:p w14:paraId="44CF7F5F" w14:textId="77777777" w:rsidR="00075DDD" w:rsidRPr="007A2FD2" w:rsidRDefault="00075DDD" w:rsidP="00C3175C">
      <w:pPr>
        <w:rPr>
          <w:szCs w:val="22"/>
        </w:rPr>
      </w:pPr>
      <w:r w:rsidRPr="007A2FD2">
        <w:rPr>
          <w:szCs w:val="22"/>
        </w:rPr>
        <w:t xml:space="preserve">Copyright </w:t>
      </w:r>
      <w:r w:rsidRPr="007A2FD2">
        <w:t>material</w:t>
      </w:r>
      <w:r w:rsidRPr="007A2FD2">
        <w:rPr>
          <w:szCs w:val="22"/>
        </w:rPr>
        <w:t xml:space="preserve"> available in this resource and owned by the NSW Department of Education is licensed under a </w:t>
      </w:r>
      <w:hyperlink r:id="rId19" w:history="1">
        <w:r w:rsidRPr="007A2FD2">
          <w:rPr>
            <w:rStyle w:val="Hyperlink"/>
            <w:szCs w:val="22"/>
          </w:rPr>
          <w:t>Creative Commons Attribution 4.0 International (CC BY 4.0) license</w:t>
        </w:r>
      </w:hyperlink>
      <w:r w:rsidRPr="007A2FD2">
        <w:rPr>
          <w:szCs w:val="22"/>
        </w:rPr>
        <w:t>.</w:t>
      </w:r>
    </w:p>
    <w:p w14:paraId="67562ABD" w14:textId="77777777" w:rsidR="00075DDD" w:rsidRPr="007A2FD2" w:rsidRDefault="00075DDD" w:rsidP="00C3175C">
      <w:pPr>
        <w:rPr>
          <w:szCs w:val="22"/>
        </w:rPr>
      </w:pPr>
      <w:r w:rsidRPr="007A2FD2">
        <w:rPr>
          <w:noProof/>
          <w:szCs w:val="22"/>
        </w:rPr>
        <w:drawing>
          <wp:inline distT="0" distB="0" distL="0" distR="0" wp14:anchorId="7F608539" wp14:editId="34E3CC66">
            <wp:extent cx="1228725" cy="428625"/>
            <wp:effectExtent l="0" t="0" r="9525" b="9525"/>
            <wp:docPr id="32" name="Picture 32" descr="Creative Commons Attribution license logo.">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reative Commons Attribution license logo.">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28725" cy="428625"/>
                    </a:xfrm>
                    <a:prstGeom prst="rect">
                      <a:avLst/>
                    </a:prstGeom>
                    <a:noFill/>
                    <a:ln>
                      <a:noFill/>
                    </a:ln>
                  </pic:spPr>
                </pic:pic>
              </a:graphicData>
            </a:graphic>
          </wp:inline>
        </w:drawing>
      </w:r>
    </w:p>
    <w:p w14:paraId="6FB27C95" w14:textId="77777777" w:rsidR="00075DDD" w:rsidRPr="007A2FD2" w:rsidRDefault="00075DDD" w:rsidP="00C3175C">
      <w:pPr>
        <w:rPr>
          <w:szCs w:val="22"/>
        </w:rPr>
      </w:pPr>
      <w:r w:rsidRPr="007A2FD2">
        <w:rPr>
          <w:szCs w:val="22"/>
        </w:rPr>
        <w:t>This license allows you to share and adapt the material for any purpose, even commercially.</w:t>
      </w:r>
    </w:p>
    <w:p w14:paraId="2D625DDC" w14:textId="77777777" w:rsidR="00075DDD" w:rsidRPr="007A2FD2" w:rsidRDefault="00075DDD" w:rsidP="00C3175C">
      <w:pPr>
        <w:rPr>
          <w:szCs w:val="22"/>
        </w:rPr>
      </w:pPr>
      <w:r w:rsidRPr="007A2FD2">
        <w:rPr>
          <w:szCs w:val="22"/>
        </w:rPr>
        <w:t>Attribution should be given to © State of New South Wales (Department of Education), 2023.</w:t>
      </w:r>
    </w:p>
    <w:p w14:paraId="31B792F8" w14:textId="77777777" w:rsidR="00075DDD" w:rsidRPr="007A2FD2" w:rsidRDefault="00075DDD" w:rsidP="00C3175C">
      <w:pPr>
        <w:rPr>
          <w:szCs w:val="22"/>
        </w:rPr>
      </w:pPr>
      <w:r w:rsidRPr="007A2FD2">
        <w:rPr>
          <w:szCs w:val="22"/>
        </w:rPr>
        <w:t>Material in this resource not available under a Creative Commons license:</w:t>
      </w:r>
    </w:p>
    <w:p w14:paraId="6A8E09F6" w14:textId="77777777" w:rsidR="00075DDD" w:rsidRPr="007A2FD2" w:rsidRDefault="00075DDD" w:rsidP="00C3175C">
      <w:pPr>
        <w:pStyle w:val="ListBullet"/>
        <w:rPr>
          <w:szCs w:val="22"/>
        </w:rPr>
      </w:pPr>
      <w:r w:rsidRPr="007A2FD2">
        <w:rPr>
          <w:szCs w:val="22"/>
        </w:rPr>
        <w:t>the NSW Department of Education logo, other logos and trademark-protected material</w:t>
      </w:r>
    </w:p>
    <w:p w14:paraId="66210259" w14:textId="77777777" w:rsidR="00075DDD" w:rsidRPr="007A2FD2" w:rsidRDefault="00075DDD" w:rsidP="00C3175C">
      <w:pPr>
        <w:pStyle w:val="ListBullet"/>
        <w:rPr>
          <w:szCs w:val="22"/>
        </w:rPr>
      </w:pPr>
      <w:r w:rsidRPr="007A2FD2">
        <w:rPr>
          <w:szCs w:val="22"/>
        </w:rPr>
        <w:t>material owned by a third party that has been reproduced with permission. You will need to obtain permission from the third party to reuse its material.</w:t>
      </w:r>
    </w:p>
    <w:p w14:paraId="1B640453" w14:textId="77777777" w:rsidR="00075DDD" w:rsidRPr="007A2FD2" w:rsidRDefault="00075DDD" w:rsidP="00C3175C">
      <w:pPr>
        <w:pStyle w:val="FeatureBox2"/>
        <w:rPr>
          <w:rStyle w:val="Strong"/>
          <w:szCs w:val="22"/>
        </w:rPr>
      </w:pPr>
      <w:r w:rsidRPr="007A2FD2">
        <w:rPr>
          <w:rStyle w:val="Strong"/>
          <w:szCs w:val="22"/>
        </w:rPr>
        <w:t xml:space="preserve">Links to third-party </w:t>
      </w:r>
      <w:r w:rsidRPr="007A2FD2">
        <w:rPr>
          <w:rStyle w:val="Strong"/>
        </w:rPr>
        <w:t>material</w:t>
      </w:r>
      <w:r w:rsidRPr="007A2FD2">
        <w:rPr>
          <w:rStyle w:val="Strong"/>
          <w:szCs w:val="22"/>
        </w:rPr>
        <w:t xml:space="preserve"> and websites</w:t>
      </w:r>
    </w:p>
    <w:p w14:paraId="67069E85" w14:textId="77777777" w:rsidR="00075DDD" w:rsidRPr="007A2FD2" w:rsidRDefault="00075DDD" w:rsidP="00C3175C">
      <w:pPr>
        <w:pStyle w:val="FeatureBox2"/>
      </w:pPr>
      <w:r w:rsidRPr="007A2FD2">
        <w:t>Please note that the provided (reading/viewing material/list/links/texts) are a suggestion only and implies no endorsement, by the New South Wales Department of Education, of any author, publisher, or book title. School principals and teachers are best placed to assess the suitability of resources that would complement the curriculum and reflect the needs and interests of their students.</w:t>
      </w:r>
    </w:p>
    <w:p w14:paraId="03FC4144" w14:textId="77777777" w:rsidR="00A8296F" w:rsidRPr="007A2FD2" w:rsidRDefault="00075DDD" w:rsidP="00C3175C">
      <w:pPr>
        <w:pStyle w:val="FeatureBox2"/>
      </w:pPr>
      <w:r w:rsidRPr="007A2FD2">
        <w:t xml:space="preserve">If you use the links provided in this document to access a third-party's website, you acknowledge that the terms of use, including licence terms set out on the third-party's website apply to the use which may be made of the materials on that third-party website or where permitted by the </w:t>
      </w:r>
      <w:r w:rsidRPr="007A2FD2">
        <w:rPr>
          <w:i/>
          <w:iCs/>
        </w:rPr>
        <w:t>Copyright Act 1968</w:t>
      </w:r>
      <w:r w:rsidRPr="007A2FD2">
        <w:t xml:space="preserve"> (</w:t>
      </w:r>
      <w:proofErr w:type="spellStart"/>
      <w:r w:rsidRPr="007A2FD2">
        <w:t>Cth</w:t>
      </w:r>
      <w:proofErr w:type="spellEnd"/>
      <w:r w:rsidRPr="007A2FD2">
        <w:t>). The department accepts no responsibility for content on third-party websites.</w:t>
      </w:r>
    </w:p>
    <w:sectPr w:rsidR="00A8296F" w:rsidRPr="007A2FD2" w:rsidSect="00BC1686">
      <w:headerReference w:type="first" r:id="rId21"/>
      <w:footerReference w:type="first" r:id="rId22"/>
      <w:pgSz w:w="11906" w:h="16838"/>
      <w:pgMar w:top="1134" w:right="1134" w:bottom="1134" w:left="1134" w:header="709" w:footer="709"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Vladimir Tosic" w:date="2025-07-01T11:40:00Z" w:initials="VT">
    <w:p w14:paraId="56911A57" w14:textId="77777777" w:rsidR="0072633D" w:rsidRDefault="0072633D" w:rsidP="0072633D">
      <w:pPr>
        <w:pStyle w:val="CommentText"/>
      </w:pPr>
      <w:r>
        <w:rPr>
          <w:rStyle w:val="CommentReference"/>
        </w:rPr>
        <w:annotationRef/>
      </w:r>
      <w:r>
        <w:t>Again, both branches have “Test case 1 passed” - this is either an error or (at best) a potential for student confusion. However, the latter should be “Test case 1 failed”. The Sample Answer in the Solutions document contains checks where a test case can fail.</w:t>
      </w:r>
    </w:p>
  </w:comment>
  <w:comment w:id="3" w:author="Vladimir Tosic" w:date="2025-07-01T11:46:00Z" w:initials="VT">
    <w:p w14:paraId="17AC669B" w14:textId="77777777" w:rsidR="0072633D" w:rsidRDefault="0072633D" w:rsidP="0072633D">
      <w:pPr>
        <w:pStyle w:val="CommentText"/>
      </w:pPr>
      <w:r>
        <w:rPr>
          <w:rStyle w:val="CommentReference"/>
        </w:rPr>
        <w:annotationRef/>
      </w:r>
      <w:r>
        <w:t>The sample answer requires that a student mentions a security consideration (e.g. limiting the provided information) but the question does not indicate this to students. It is likely that some students will provide valid answers to the given question without mentioning security. Therefore, I think that the last sentence should be rephrased into “Outline 2 considerations (including 1 related to security) for creating such error messages.”</w:t>
      </w:r>
    </w:p>
  </w:comment>
  <w:comment w:id="4" w:author="Ben Jones (Ben Jones)" w:date="2025-07-01T15:43:00Z" w:initials="BJ">
    <w:p w14:paraId="4BE90A78" w14:textId="77777777" w:rsidR="0072633D" w:rsidRDefault="0072633D" w:rsidP="0072633D">
      <w:pPr>
        <w:pStyle w:val="CommentText"/>
      </w:pPr>
      <w:r>
        <w:rPr>
          <w:rStyle w:val="CommentReference"/>
        </w:rPr>
        <w:annotationRef/>
      </w:r>
      <w:r>
        <w:fldChar w:fldCharType="begin"/>
      </w:r>
      <w:r>
        <w:instrText>HYPERLINK "mailto:Michael.Kelly133@det.nsw.edu.au"</w:instrText>
      </w:r>
      <w:bookmarkStart w:id="6" w:name="_@_B3F09E914F744EE3A34AF75ECDC3EFF8Z"/>
      <w:r>
        <w:fldChar w:fldCharType="separate"/>
      </w:r>
      <w:bookmarkEnd w:id="6"/>
      <w:r w:rsidRPr="009B2717">
        <w:rPr>
          <w:rStyle w:val="Mention"/>
          <w:noProof/>
        </w:rPr>
        <w:t>@Michael Kelly</w:t>
      </w:r>
      <w:r>
        <w:fldChar w:fldCharType="end"/>
      </w:r>
      <w:r>
        <w:t xml:space="preserve"> </w:t>
      </w:r>
    </w:p>
  </w:comment>
  <w:comment w:id="5" w:author="Michael Kelly" w:date="2025-07-01T15:45:00Z" w:initials="MK">
    <w:p w14:paraId="46438658" w14:textId="77777777" w:rsidR="0072633D" w:rsidRDefault="0072633D" w:rsidP="0072633D">
      <w:pPr>
        <w:pStyle w:val="CommentText"/>
      </w:pPr>
      <w:r>
        <w:rPr>
          <w:rStyle w:val="CommentReference"/>
        </w:rPr>
        <w:annotationRef/>
      </w:r>
      <w:r>
        <w:t xml:space="preserve">Resolved - changed in marking criteria.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911A57" w15:done="1"/>
  <w15:commentEx w15:paraId="17AC669B" w15:done="1"/>
  <w15:commentEx w15:paraId="4BE90A78" w15:paraIdParent="17AC669B" w15:done="1"/>
  <w15:commentEx w15:paraId="46438658" w15:paraIdParent="17AC669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185D88" w16cex:dateUtc="2025-07-01T01:40:00Z">
    <w16cex:extLst>
      <w16:ext w16:uri="{CE6994B0-6A32-4C9F-8C6B-6E91EDA988CE}">
        <cr:reactions xmlns:cr="http://schemas.microsoft.com/office/comments/2020/reactions">
          <cr:reaction reactionType="1">
            <cr:reactionInfo dateUtc="2025-07-01T02:50:32Z">
              <cr:user userId="S::michael.kelly133@det.nsw.edu.au::72e0fc82-ffc3-45c2-9aa3-74b8fb485938" userProvider="AD" userName="Michael Kelly"/>
            </cr:reactionInfo>
          </cr:reaction>
        </cr:reactions>
      </w16:ext>
    </w16cex:extLst>
  </w16cex:commentExtensible>
  <w16cex:commentExtensible w16cex:durableId="7427B89A" w16cex:dateUtc="2025-07-01T01:46:00Z"/>
  <w16cex:commentExtensible w16cex:durableId="24B5363A" w16cex:dateUtc="2025-07-01T05:43:00Z"/>
  <w16cex:commentExtensible w16cex:durableId="30E4294E" w16cex:dateUtc="2025-07-01T0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911A57" w16cid:durableId="06185D88"/>
  <w16cid:commentId w16cid:paraId="17AC669B" w16cid:durableId="7427B89A"/>
  <w16cid:commentId w16cid:paraId="4BE90A78" w16cid:durableId="24B5363A"/>
  <w16cid:commentId w16cid:paraId="46438658" w16cid:durableId="30E429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2AE19" w14:textId="77777777" w:rsidR="000C2722" w:rsidRDefault="000C2722" w:rsidP="00E51733">
      <w:r>
        <w:separator/>
      </w:r>
    </w:p>
  </w:endnote>
  <w:endnote w:type="continuationSeparator" w:id="0">
    <w:p w14:paraId="41B98F59" w14:textId="77777777" w:rsidR="000C2722" w:rsidRDefault="000C2722" w:rsidP="00E51733">
      <w:r>
        <w:continuationSeparator/>
      </w:r>
    </w:p>
  </w:endnote>
  <w:endnote w:type="continuationNotice" w:id="1">
    <w:p w14:paraId="21799AF8" w14:textId="77777777" w:rsidR="000C2722" w:rsidRDefault="000C272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ublic Sans Light">
    <w:panose1 w:val="00000000000000000000"/>
    <w:charset w:val="00"/>
    <w:family w:val="auto"/>
    <w:pitch w:val="variable"/>
    <w:sig w:usb0="A00000FF" w:usb1="4000205B"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F8DAF" w14:textId="590EBE44" w:rsidR="00055A10" w:rsidRPr="00055A10" w:rsidRDefault="00055A10" w:rsidP="00055A10">
    <w:pPr>
      <w:pStyle w:val="Footer"/>
    </w:pPr>
    <w:r>
      <w:t xml:space="preserve">© NSW Department of Education, </w:t>
    </w:r>
    <w:r>
      <w:fldChar w:fldCharType="begin"/>
    </w:r>
    <w:r>
      <w:instrText xml:space="preserve"> DATE  \@ "MMM-yy"  \* MERGEFORMAT </w:instrText>
    </w:r>
    <w:r>
      <w:fldChar w:fldCharType="separate"/>
    </w:r>
    <w:r w:rsidR="00E71CAB">
      <w:rPr>
        <w:noProof/>
      </w:rPr>
      <w:t>Feb-26</w:t>
    </w:r>
    <w:r>
      <w:fldChar w:fldCharType="end"/>
    </w:r>
    <w:r>
      <w:ptab w:relativeTo="margin" w:alignment="right" w:leader="none"/>
    </w:r>
    <w:r>
      <w:rPr>
        <w:b/>
        <w:noProof/>
        <w:sz w:val="28"/>
        <w:szCs w:val="28"/>
      </w:rPr>
      <w:drawing>
        <wp:inline distT="0" distB="0" distL="0" distR="0" wp14:anchorId="2E46E75E" wp14:editId="7126DFEE">
          <wp:extent cx="571500" cy="190500"/>
          <wp:effectExtent l="0" t="0" r="0" b="0"/>
          <wp:docPr id="1603957571" name="Picture 1603957571" descr="Creative Commons Attribution license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reative Commons Attribution license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19050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4370" w14:textId="77777777" w:rsidR="00075DDD" w:rsidRPr="00B55F7A" w:rsidRDefault="00075DDD" w:rsidP="00B55F7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7CE1F" w14:textId="77777777" w:rsidR="000C2722" w:rsidRDefault="000C2722" w:rsidP="00E51733">
      <w:r>
        <w:separator/>
      </w:r>
    </w:p>
  </w:footnote>
  <w:footnote w:type="continuationSeparator" w:id="0">
    <w:p w14:paraId="763F632E" w14:textId="77777777" w:rsidR="000C2722" w:rsidRDefault="000C2722" w:rsidP="00E51733">
      <w:r>
        <w:continuationSeparator/>
      </w:r>
    </w:p>
  </w:footnote>
  <w:footnote w:type="continuationNotice" w:id="1">
    <w:p w14:paraId="64BBE196" w14:textId="77777777" w:rsidR="000C2722" w:rsidRDefault="000C2722">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6418E" w14:textId="16ED4903" w:rsidR="00A21314" w:rsidRDefault="00C83FA5" w:rsidP="00C83FA5">
    <w:pPr>
      <w:pStyle w:val="Documentname"/>
      <w:jc w:val="center"/>
    </w:pPr>
    <w:r>
      <w:t>Software Engineering Trial Examination</w:t>
    </w:r>
    <w:r w:rsidR="00F4493D">
      <w:t xml:space="preserve"> </w:t>
    </w:r>
    <w:r w:rsidR="00A21314" w:rsidRPr="00D2403C">
      <w:t xml:space="preserve">| </w:t>
    </w:r>
    <w:r w:rsidR="00A21314">
      <w:fldChar w:fldCharType="begin"/>
    </w:r>
    <w:r w:rsidR="00A21314">
      <w:instrText xml:space="preserve"> PAGE   \* MERGEFORMAT </w:instrText>
    </w:r>
    <w:r w:rsidR="00A21314">
      <w:fldChar w:fldCharType="separate"/>
    </w:r>
    <w:r w:rsidR="00A21314">
      <w:t>14</w:t>
    </w:r>
    <w:r w:rsidR="00A2131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FE46" w14:textId="77777777" w:rsidR="00075DDD" w:rsidRPr="00B55F7A" w:rsidRDefault="00075DDD" w:rsidP="00B55F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528ABC0"/>
    <w:lvl w:ilvl="0">
      <w:start w:val="1"/>
      <w:numFmt w:val="bullet"/>
      <w:pStyle w:val="ListBullet3"/>
      <w:lvlText w:val="o"/>
      <w:lvlJc w:val="left"/>
      <w:pPr>
        <w:ind w:left="1494" w:hanging="360"/>
      </w:pPr>
      <w:rPr>
        <w:rFonts w:ascii="Courier New" w:hAnsi="Courier New" w:cs="Courier New" w:hint="default"/>
        <w:b w:val="0"/>
        <w:i w:val="0"/>
        <w:color w:val="000000" w:themeColor="text1"/>
        <w:sz w:val="22"/>
      </w:rPr>
    </w:lvl>
  </w:abstractNum>
  <w:abstractNum w:abstractNumId="1" w15:restartNumberingAfterBreak="0">
    <w:nsid w:val="1C71595F"/>
    <w:multiLevelType w:val="multilevel"/>
    <w:tmpl w:val="78CEFA18"/>
    <w:lvl w:ilvl="0">
      <w:start w:val="1"/>
      <w:numFmt w:val="bullet"/>
      <w:pStyle w:val="ListBullet"/>
      <w:lvlText w:val=""/>
      <w:lvlJc w:val="left"/>
      <w:pPr>
        <w:ind w:left="567" w:hanging="56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D347FAF"/>
    <w:multiLevelType w:val="hybridMultilevel"/>
    <w:tmpl w:val="AA5AF3DC"/>
    <w:lvl w:ilvl="0" w:tplc="3AD44356">
      <w:start w:val="1"/>
      <w:numFmt w:val="bullet"/>
      <w:pStyle w:val="MultipleChoice"/>
      <w:lvlText w:val="О"/>
      <w:lvlJc w:val="left"/>
      <w:pPr>
        <w:ind w:left="1080" w:hanging="360"/>
      </w:pPr>
      <w:rPr>
        <w:rFonts w:ascii="Courier New" w:hAnsi="Courier New" w:hint="default"/>
        <w:sz w:val="36"/>
      </w:rPr>
    </w:lvl>
    <w:lvl w:ilvl="1" w:tplc="B6EE601C">
      <w:start w:val="1"/>
      <w:numFmt w:val="bullet"/>
      <w:lvlText w:val="o"/>
      <w:lvlJc w:val="left"/>
      <w:pPr>
        <w:ind w:left="1440" w:hanging="360"/>
      </w:pPr>
      <w:rPr>
        <w:rFonts w:ascii="Courier New" w:hAnsi="Courier New" w:hint="default"/>
        <w:sz w:val="4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C183F24"/>
    <w:multiLevelType w:val="multilevel"/>
    <w:tmpl w:val="FB048472"/>
    <w:lvl w:ilvl="0">
      <w:start w:val="1"/>
      <w:numFmt w:val="decimal"/>
      <w:pStyle w:val="ListNumber"/>
      <w:lvlText w:val="%1."/>
      <w:lvlJc w:val="left"/>
      <w:pPr>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33F44FC2"/>
    <w:multiLevelType w:val="multilevel"/>
    <w:tmpl w:val="012E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84BF1"/>
    <w:multiLevelType w:val="multilevel"/>
    <w:tmpl w:val="F0326C3A"/>
    <w:lvl w:ilvl="0">
      <w:start w:val="1"/>
      <w:numFmt w:val="bullet"/>
      <w:pStyle w:val="ListBullet2"/>
      <w:lvlText w:val="o"/>
      <w:lvlJc w:val="left"/>
      <w:pPr>
        <w:ind w:left="1134" w:hanging="283"/>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10D0972"/>
    <w:multiLevelType w:val="hybridMultilevel"/>
    <w:tmpl w:val="160E9BBA"/>
    <w:lvl w:ilvl="0" w:tplc="F6026122">
      <w:start w:val="1"/>
      <w:numFmt w:val="bullet"/>
      <w:pStyle w:val="MultipleAnswer"/>
      <w:lvlText w:val="□"/>
      <w:lvlJc w:val="left"/>
      <w:pPr>
        <w:ind w:left="1440" w:hanging="360"/>
      </w:pPr>
      <w:rPr>
        <w:rFonts w:ascii="Courier New" w:hAnsi="Courier New" w:hint="default"/>
        <w:sz w:val="40"/>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66993DE0"/>
    <w:multiLevelType w:val="multilevel"/>
    <w:tmpl w:val="5EC29D34"/>
    <w:lvl w:ilvl="0">
      <w:start w:val="1"/>
      <w:numFmt w:val="lowerLetter"/>
      <w:pStyle w:val="ListNumber2"/>
      <w:lvlText w:val="%1."/>
      <w:lvlJc w:val="left"/>
      <w:pPr>
        <w:ind w:left="1134" w:hanging="567"/>
      </w:pPr>
      <w:rPr>
        <w:rFonts w:hint="default"/>
      </w:rPr>
    </w:lvl>
    <w:lvl w:ilvl="1">
      <w:start w:val="1"/>
      <w:numFmt w:val="lowerLetter"/>
      <w:lvlText w:val="%2."/>
      <w:lvlJc w:val="left"/>
      <w:pPr>
        <w:ind w:left="1440" w:hanging="360"/>
      </w:pPr>
      <w:rPr>
        <w:rFonts w:hint="default"/>
      </w:rPr>
    </w:lvl>
    <w:lvl w:ilvl="2">
      <w:start w:val="1"/>
      <w:numFmt w:val="lowerRoman"/>
      <w:pStyle w:val="ListNumber3"/>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681129DB"/>
    <w:multiLevelType w:val="multilevel"/>
    <w:tmpl w:val="CEE4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236239">
    <w:abstractNumId w:val="5"/>
    <w:lvlOverride w:ilvl="0">
      <w:lvl w:ilvl="0">
        <w:start w:val="1"/>
        <w:numFmt w:val="bullet"/>
        <w:pStyle w:val="ListBullet2"/>
        <w:lvlText w:val="—"/>
        <w:lvlJc w:val="left"/>
        <w:pPr>
          <w:ind w:left="927" w:hanging="360"/>
        </w:pPr>
        <w:rPr>
          <w:rFonts w:ascii="Public Sans Light" w:hAnsi="Public Sans Light" w:cs="Times New Roman" w:hint="default"/>
          <w:b w:val="0"/>
          <w:i w:val="0"/>
          <w:color w:val="000000" w:themeColor="text1"/>
          <w:sz w:val="22"/>
        </w:rPr>
      </w:lvl>
    </w:lvlOverride>
    <w:lvlOverride w:ilvl="1">
      <w:lvl w:ilvl="1" w:tentative="1">
        <w:start w:val="1"/>
        <w:numFmt w:val="bullet"/>
        <w:lvlText w:val="o"/>
        <w:lvlJc w:val="left"/>
        <w:pPr>
          <w:ind w:left="1647" w:hanging="360"/>
        </w:pPr>
        <w:rPr>
          <w:rFonts w:ascii="Courier New" w:hAnsi="Courier New" w:cs="Courier New" w:hint="default"/>
        </w:rPr>
      </w:lvl>
    </w:lvlOverride>
    <w:lvlOverride w:ilvl="2">
      <w:lvl w:ilvl="2" w:tentative="1">
        <w:start w:val="1"/>
        <w:numFmt w:val="bullet"/>
        <w:lvlText w:val=""/>
        <w:lvlJc w:val="left"/>
        <w:pPr>
          <w:ind w:left="2367" w:hanging="360"/>
        </w:pPr>
        <w:rPr>
          <w:rFonts w:ascii="Wingdings" w:hAnsi="Wingdings" w:hint="default"/>
        </w:rPr>
      </w:lvl>
    </w:lvlOverride>
    <w:lvlOverride w:ilvl="3">
      <w:lvl w:ilvl="3" w:tentative="1">
        <w:start w:val="1"/>
        <w:numFmt w:val="bullet"/>
        <w:lvlText w:val=""/>
        <w:lvlJc w:val="left"/>
        <w:pPr>
          <w:ind w:left="3087" w:hanging="360"/>
        </w:pPr>
        <w:rPr>
          <w:rFonts w:ascii="Symbol" w:hAnsi="Symbol" w:hint="default"/>
        </w:rPr>
      </w:lvl>
    </w:lvlOverride>
    <w:lvlOverride w:ilvl="4">
      <w:lvl w:ilvl="4" w:tentative="1">
        <w:start w:val="1"/>
        <w:numFmt w:val="bullet"/>
        <w:lvlText w:val="o"/>
        <w:lvlJc w:val="left"/>
        <w:pPr>
          <w:ind w:left="3807" w:hanging="360"/>
        </w:pPr>
        <w:rPr>
          <w:rFonts w:ascii="Courier New" w:hAnsi="Courier New" w:cs="Courier New" w:hint="default"/>
        </w:rPr>
      </w:lvl>
    </w:lvlOverride>
    <w:lvlOverride w:ilvl="5">
      <w:lvl w:ilvl="5" w:tentative="1">
        <w:start w:val="1"/>
        <w:numFmt w:val="bullet"/>
        <w:lvlText w:val=""/>
        <w:lvlJc w:val="left"/>
        <w:pPr>
          <w:ind w:left="4527" w:hanging="360"/>
        </w:pPr>
        <w:rPr>
          <w:rFonts w:ascii="Wingdings" w:hAnsi="Wingdings" w:hint="default"/>
        </w:rPr>
      </w:lvl>
    </w:lvlOverride>
    <w:lvlOverride w:ilvl="6">
      <w:lvl w:ilvl="6" w:tentative="1">
        <w:start w:val="1"/>
        <w:numFmt w:val="bullet"/>
        <w:lvlText w:val=""/>
        <w:lvlJc w:val="left"/>
        <w:pPr>
          <w:ind w:left="5247" w:hanging="360"/>
        </w:pPr>
        <w:rPr>
          <w:rFonts w:ascii="Symbol" w:hAnsi="Symbol" w:hint="default"/>
        </w:rPr>
      </w:lvl>
    </w:lvlOverride>
    <w:lvlOverride w:ilvl="7">
      <w:lvl w:ilvl="7" w:tentative="1">
        <w:start w:val="1"/>
        <w:numFmt w:val="bullet"/>
        <w:lvlText w:val="o"/>
        <w:lvlJc w:val="left"/>
        <w:pPr>
          <w:ind w:left="5967" w:hanging="360"/>
        </w:pPr>
        <w:rPr>
          <w:rFonts w:ascii="Courier New" w:hAnsi="Courier New" w:cs="Courier New" w:hint="default"/>
        </w:rPr>
      </w:lvl>
    </w:lvlOverride>
    <w:lvlOverride w:ilvl="8">
      <w:lvl w:ilvl="8" w:tentative="1">
        <w:start w:val="1"/>
        <w:numFmt w:val="bullet"/>
        <w:lvlText w:val=""/>
        <w:lvlJc w:val="left"/>
        <w:pPr>
          <w:ind w:left="6687" w:hanging="360"/>
        </w:pPr>
        <w:rPr>
          <w:rFonts w:ascii="Wingdings" w:hAnsi="Wingdings" w:hint="default"/>
        </w:rPr>
      </w:lvl>
    </w:lvlOverride>
  </w:num>
  <w:num w:numId="2" w16cid:durableId="632711819">
    <w:abstractNumId w:val="0"/>
  </w:num>
  <w:num w:numId="3" w16cid:durableId="510147974">
    <w:abstractNumId w:val="1"/>
  </w:num>
  <w:num w:numId="4" w16cid:durableId="1839542397">
    <w:abstractNumId w:val="7"/>
  </w:num>
  <w:num w:numId="5" w16cid:durableId="1884361808">
    <w:abstractNumId w:val="3"/>
  </w:num>
  <w:num w:numId="6" w16cid:durableId="132408417">
    <w:abstractNumId w:val="4"/>
  </w:num>
  <w:num w:numId="7" w16cid:durableId="881020260">
    <w:abstractNumId w:val="8"/>
  </w:num>
  <w:num w:numId="8" w16cid:durableId="1954242224">
    <w:abstractNumId w:val="2"/>
  </w:num>
  <w:num w:numId="9" w16cid:durableId="1449160560">
    <w:abstractNumId w:val="6"/>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ladimir Tosic">
    <w15:presenceInfo w15:providerId="AD" w15:userId="S::Vladimir.Tosic2@det.nsw.edu.au::f2f9aff9-7c35-4ff8-9b90-a99f238a6446"/>
  </w15:person>
  <w15:person w15:author="Ben Jones (Ben Jones)">
    <w15:presenceInfo w15:providerId="AD" w15:userId="S::Benjamin.Jones21@det.nsw.edu.au::e6e8a0f3-34fe-4d14-b7ab-3a9f1769fff2"/>
  </w15:person>
  <w15:person w15:author="Michael Kelly">
    <w15:presenceInfo w15:providerId="AD" w15:userId="S::Michael.Kelly133@det.nsw.edu.au::72e0fc82-ffc3-45c2-9aa3-74b8fb4859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BCD"/>
    <w:rsid w:val="00002439"/>
    <w:rsid w:val="00007D44"/>
    <w:rsid w:val="00010572"/>
    <w:rsid w:val="000113E0"/>
    <w:rsid w:val="00013FF2"/>
    <w:rsid w:val="0001660E"/>
    <w:rsid w:val="00021383"/>
    <w:rsid w:val="000236B9"/>
    <w:rsid w:val="000252CB"/>
    <w:rsid w:val="000257FC"/>
    <w:rsid w:val="000277AA"/>
    <w:rsid w:val="00031AC4"/>
    <w:rsid w:val="0004046F"/>
    <w:rsid w:val="00045F0D"/>
    <w:rsid w:val="00047041"/>
    <w:rsid w:val="0004750C"/>
    <w:rsid w:val="00047862"/>
    <w:rsid w:val="00050D3D"/>
    <w:rsid w:val="000537F9"/>
    <w:rsid w:val="00055A10"/>
    <w:rsid w:val="00061D5B"/>
    <w:rsid w:val="00065C24"/>
    <w:rsid w:val="00071335"/>
    <w:rsid w:val="00074CEE"/>
    <w:rsid w:val="00074F0F"/>
    <w:rsid w:val="00074FD5"/>
    <w:rsid w:val="00075DDD"/>
    <w:rsid w:val="00085114"/>
    <w:rsid w:val="0008611F"/>
    <w:rsid w:val="00087520"/>
    <w:rsid w:val="00087D95"/>
    <w:rsid w:val="000975D2"/>
    <w:rsid w:val="000A649A"/>
    <w:rsid w:val="000B379C"/>
    <w:rsid w:val="000B3B7E"/>
    <w:rsid w:val="000B3E35"/>
    <w:rsid w:val="000C00C7"/>
    <w:rsid w:val="000C1B93"/>
    <w:rsid w:val="000C24ED"/>
    <w:rsid w:val="000C2722"/>
    <w:rsid w:val="000D389B"/>
    <w:rsid w:val="000D3BBE"/>
    <w:rsid w:val="000D6A60"/>
    <w:rsid w:val="000D7466"/>
    <w:rsid w:val="000E165F"/>
    <w:rsid w:val="000E24B4"/>
    <w:rsid w:val="000E2CDE"/>
    <w:rsid w:val="000F4F36"/>
    <w:rsid w:val="001065AC"/>
    <w:rsid w:val="00112528"/>
    <w:rsid w:val="00132D3B"/>
    <w:rsid w:val="001337EF"/>
    <w:rsid w:val="0014077B"/>
    <w:rsid w:val="0014336C"/>
    <w:rsid w:val="001448BC"/>
    <w:rsid w:val="00147AE1"/>
    <w:rsid w:val="00151DD2"/>
    <w:rsid w:val="00152218"/>
    <w:rsid w:val="00155D13"/>
    <w:rsid w:val="0016106E"/>
    <w:rsid w:val="001712F0"/>
    <w:rsid w:val="00187EF2"/>
    <w:rsid w:val="00190C6F"/>
    <w:rsid w:val="001A28D1"/>
    <w:rsid w:val="001A2D64"/>
    <w:rsid w:val="001A2E7A"/>
    <w:rsid w:val="001A3009"/>
    <w:rsid w:val="001B1F19"/>
    <w:rsid w:val="001B3043"/>
    <w:rsid w:val="001C12F7"/>
    <w:rsid w:val="001C7E97"/>
    <w:rsid w:val="001D01BA"/>
    <w:rsid w:val="001D2551"/>
    <w:rsid w:val="001D5230"/>
    <w:rsid w:val="001E076A"/>
    <w:rsid w:val="001E2777"/>
    <w:rsid w:val="001E79EB"/>
    <w:rsid w:val="001F257B"/>
    <w:rsid w:val="002005DC"/>
    <w:rsid w:val="0020322B"/>
    <w:rsid w:val="00204676"/>
    <w:rsid w:val="00205E3A"/>
    <w:rsid w:val="0020755B"/>
    <w:rsid w:val="002105AD"/>
    <w:rsid w:val="00210FBB"/>
    <w:rsid w:val="00216B92"/>
    <w:rsid w:val="00217ACE"/>
    <w:rsid w:val="002218F7"/>
    <w:rsid w:val="00222B15"/>
    <w:rsid w:val="00223E7A"/>
    <w:rsid w:val="002338FB"/>
    <w:rsid w:val="002354D4"/>
    <w:rsid w:val="0023749A"/>
    <w:rsid w:val="0024188A"/>
    <w:rsid w:val="00243097"/>
    <w:rsid w:val="00243A68"/>
    <w:rsid w:val="0025148A"/>
    <w:rsid w:val="00251C26"/>
    <w:rsid w:val="0025281F"/>
    <w:rsid w:val="00253C0B"/>
    <w:rsid w:val="002542D0"/>
    <w:rsid w:val="002556DD"/>
    <w:rsid w:val="0025592F"/>
    <w:rsid w:val="00260F4C"/>
    <w:rsid w:val="0026548C"/>
    <w:rsid w:val="00266207"/>
    <w:rsid w:val="00272B91"/>
    <w:rsid w:val="0027370C"/>
    <w:rsid w:val="00277F36"/>
    <w:rsid w:val="002807FC"/>
    <w:rsid w:val="0029144D"/>
    <w:rsid w:val="0029498D"/>
    <w:rsid w:val="00295A5E"/>
    <w:rsid w:val="00295D0F"/>
    <w:rsid w:val="00297743"/>
    <w:rsid w:val="00297CF2"/>
    <w:rsid w:val="002A0AB5"/>
    <w:rsid w:val="002A28B4"/>
    <w:rsid w:val="002A2B8C"/>
    <w:rsid w:val="002A35CF"/>
    <w:rsid w:val="002A475D"/>
    <w:rsid w:val="002B4D67"/>
    <w:rsid w:val="002B4FA5"/>
    <w:rsid w:val="002B792F"/>
    <w:rsid w:val="002C3F2E"/>
    <w:rsid w:val="002C437F"/>
    <w:rsid w:val="002D3FEB"/>
    <w:rsid w:val="002D79F3"/>
    <w:rsid w:val="002E1044"/>
    <w:rsid w:val="002E17BE"/>
    <w:rsid w:val="002E1D7F"/>
    <w:rsid w:val="002E674B"/>
    <w:rsid w:val="002F1EFB"/>
    <w:rsid w:val="002F27D7"/>
    <w:rsid w:val="002F716A"/>
    <w:rsid w:val="002F7CFE"/>
    <w:rsid w:val="00301413"/>
    <w:rsid w:val="00303085"/>
    <w:rsid w:val="0030641D"/>
    <w:rsid w:val="00306C23"/>
    <w:rsid w:val="003078DD"/>
    <w:rsid w:val="00311AF4"/>
    <w:rsid w:val="00311D17"/>
    <w:rsid w:val="0031333A"/>
    <w:rsid w:val="003147C2"/>
    <w:rsid w:val="0032119F"/>
    <w:rsid w:val="00324125"/>
    <w:rsid w:val="003307CD"/>
    <w:rsid w:val="003311AB"/>
    <w:rsid w:val="00334A28"/>
    <w:rsid w:val="00335417"/>
    <w:rsid w:val="0034094A"/>
    <w:rsid w:val="00340DD9"/>
    <w:rsid w:val="003460D2"/>
    <w:rsid w:val="00347813"/>
    <w:rsid w:val="0035055B"/>
    <w:rsid w:val="003547E0"/>
    <w:rsid w:val="00355DA3"/>
    <w:rsid w:val="00360E17"/>
    <w:rsid w:val="0036209C"/>
    <w:rsid w:val="00375FB1"/>
    <w:rsid w:val="003806D8"/>
    <w:rsid w:val="0038321C"/>
    <w:rsid w:val="003851C2"/>
    <w:rsid w:val="00385DFB"/>
    <w:rsid w:val="00391353"/>
    <w:rsid w:val="003A40D2"/>
    <w:rsid w:val="003A5190"/>
    <w:rsid w:val="003B202C"/>
    <w:rsid w:val="003B240E"/>
    <w:rsid w:val="003C420F"/>
    <w:rsid w:val="003D13EF"/>
    <w:rsid w:val="003D5988"/>
    <w:rsid w:val="003D7789"/>
    <w:rsid w:val="003E513C"/>
    <w:rsid w:val="003F5381"/>
    <w:rsid w:val="00401084"/>
    <w:rsid w:val="004016F7"/>
    <w:rsid w:val="0040466C"/>
    <w:rsid w:val="00407EF0"/>
    <w:rsid w:val="00410299"/>
    <w:rsid w:val="00412F2B"/>
    <w:rsid w:val="004152C0"/>
    <w:rsid w:val="004178B3"/>
    <w:rsid w:val="00420460"/>
    <w:rsid w:val="00420D00"/>
    <w:rsid w:val="004212C9"/>
    <w:rsid w:val="00430B90"/>
    <w:rsid w:val="00430F12"/>
    <w:rsid w:val="00430F22"/>
    <w:rsid w:val="00431D48"/>
    <w:rsid w:val="00433644"/>
    <w:rsid w:val="00433700"/>
    <w:rsid w:val="00433C68"/>
    <w:rsid w:val="0043437D"/>
    <w:rsid w:val="004344AA"/>
    <w:rsid w:val="00434B94"/>
    <w:rsid w:val="00436E21"/>
    <w:rsid w:val="00446768"/>
    <w:rsid w:val="0045367F"/>
    <w:rsid w:val="00456F47"/>
    <w:rsid w:val="004662AB"/>
    <w:rsid w:val="00466780"/>
    <w:rsid w:val="00472DAF"/>
    <w:rsid w:val="00473476"/>
    <w:rsid w:val="00480185"/>
    <w:rsid w:val="00481B86"/>
    <w:rsid w:val="00482BB2"/>
    <w:rsid w:val="00483161"/>
    <w:rsid w:val="00484E6F"/>
    <w:rsid w:val="0048642E"/>
    <w:rsid w:val="00487C94"/>
    <w:rsid w:val="00491051"/>
    <w:rsid w:val="00493EBD"/>
    <w:rsid w:val="00495DDE"/>
    <w:rsid w:val="004A2143"/>
    <w:rsid w:val="004A3FD4"/>
    <w:rsid w:val="004A4E86"/>
    <w:rsid w:val="004B00E0"/>
    <w:rsid w:val="004B0F58"/>
    <w:rsid w:val="004B302E"/>
    <w:rsid w:val="004B484F"/>
    <w:rsid w:val="004C11A9"/>
    <w:rsid w:val="004C1DED"/>
    <w:rsid w:val="004C29AD"/>
    <w:rsid w:val="004C2E85"/>
    <w:rsid w:val="004C6229"/>
    <w:rsid w:val="004D58FB"/>
    <w:rsid w:val="004D613B"/>
    <w:rsid w:val="004E3FE8"/>
    <w:rsid w:val="004E423C"/>
    <w:rsid w:val="004F3CE2"/>
    <w:rsid w:val="004F48DD"/>
    <w:rsid w:val="004F523A"/>
    <w:rsid w:val="004F6AF2"/>
    <w:rsid w:val="00500575"/>
    <w:rsid w:val="00501236"/>
    <w:rsid w:val="00501368"/>
    <w:rsid w:val="0050357E"/>
    <w:rsid w:val="00510BB5"/>
    <w:rsid w:val="00511863"/>
    <w:rsid w:val="00511F6D"/>
    <w:rsid w:val="00513545"/>
    <w:rsid w:val="00523C29"/>
    <w:rsid w:val="00524B3A"/>
    <w:rsid w:val="00526795"/>
    <w:rsid w:val="00530A62"/>
    <w:rsid w:val="0053165E"/>
    <w:rsid w:val="00531BD7"/>
    <w:rsid w:val="005367D0"/>
    <w:rsid w:val="00541FBB"/>
    <w:rsid w:val="00543C6B"/>
    <w:rsid w:val="005500AC"/>
    <w:rsid w:val="00551D10"/>
    <w:rsid w:val="00552596"/>
    <w:rsid w:val="00556F90"/>
    <w:rsid w:val="00563BA9"/>
    <w:rsid w:val="00563BDD"/>
    <w:rsid w:val="005649D2"/>
    <w:rsid w:val="0056642E"/>
    <w:rsid w:val="005665A3"/>
    <w:rsid w:val="0057027E"/>
    <w:rsid w:val="005723DC"/>
    <w:rsid w:val="00575814"/>
    <w:rsid w:val="0058102D"/>
    <w:rsid w:val="00583731"/>
    <w:rsid w:val="00584CFB"/>
    <w:rsid w:val="00587A6C"/>
    <w:rsid w:val="005934B4"/>
    <w:rsid w:val="00594840"/>
    <w:rsid w:val="005A2E9B"/>
    <w:rsid w:val="005A34D4"/>
    <w:rsid w:val="005A34FE"/>
    <w:rsid w:val="005A67CA"/>
    <w:rsid w:val="005A6D2B"/>
    <w:rsid w:val="005B184F"/>
    <w:rsid w:val="005B77E0"/>
    <w:rsid w:val="005B7D09"/>
    <w:rsid w:val="005C14A7"/>
    <w:rsid w:val="005C15A2"/>
    <w:rsid w:val="005C3420"/>
    <w:rsid w:val="005C5E6C"/>
    <w:rsid w:val="005D0140"/>
    <w:rsid w:val="005D49FE"/>
    <w:rsid w:val="005D4C68"/>
    <w:rsid w:val="005E1F63"/>
    <w:rsid w:val="005E6A9A"/>
    <w:rsid w:val="005F0CF8"/>
    <w:rsid w:val="005F60BB"/>
    <w:rsid w:val="00601B33"/>
    <w:rsid w:val="0060245F"/>
    <w:rsid w:val="006026C8"/>
    <w:rsid w:val="00602782"/>
    <w:rsid w:val="006169FB"/>
    <w:rsid w:val="0062119C"/>
    <w:rsid w:val="00622A42"/>
    <w:rsid w:val="00626BBF"/>
    <w:rsid w:val="00630491"/>
    <w:rsid w:val="0063603D"/>
    <w:rsid w:val="0063693D"/>
    <w:rsid w:val="00637A95"/>
    <w:rsid w:val="00640B92"/>
    <w:rsid w:val="00641141"/>
    <w:rsid w:val="0064273E"/>
    <w:rsid w:val="00643CC4"/>
    <w:rsid w:val="0064434E"/>
    <w:rsid w:val="00647576"/>
    <w:rsid w:val="0064780D"/>
    <w:rsid w:val="0066192F"/>
    <w:rsid w:val="006625E1"/>
    <w:rsid w:val="00662ED0"/>
    <w:rsid w:val="00664C0F"/>
    <w:rsid w:val="00665F36"/>
    <w:rsid w:val="006763F7"/>
    <w:rsid w:val="00677835"/>
    <w:rsid w:val="00680388"/>
    <w:rsid w:val="0068065F"/>
    <w:rsid w:val="0068246E"/>
    <w:rsid w:val="006855FC"/>
    <w:rsid w:val="00693139"/>
    <w:rsid w:val="0069518C"/>
    <w:rsid w:val="00696410"/>
    <w:rsid w:val="00697B45"/>
    <w:rsid w:val="006A0A81"/>
    <w:rsid w:val="006A3884"/>
    <w:rsid w:val="006A7A6C"/>
    <w:rsid w:val="006B1B45"/>
    <w:rsid w:val="006B3488"/>
    <w:rsid w:val="006C2F67"/>
    <w:rsid w:val="006C5739"/>
    <w:rsid w:val="006C6F50"/>
    <w:rsid w:val="006D00B0"/>
    <w:rsid w:val="006D065E"/>
    <w:rsid w:val="006D1CF3"/>
    <w:rsid w:val="006D5EEB"/>
    <w:rsid w:val="006E34F9"/>
    <w:rsid w:val="006E54D3"/>
    <w:rsid w:val="006E6707"/>
    <w:rsid w:val="006E79CD"/>
    <w:rsid w:val="006F00CE"/>
    <w:rsid w:val="006F1A55"/>
    <w:rsid w:val="006F47F9"/>
    <w:rsid w:val="006F7E65"/>
    <w:rsid w:val="00717237"/>
    <w:rsid w:val="00717ACA"/>
    <w:rsid w:val="007224C0"/>
    <w:rsid w:val="00722C1F"/>
    <w:rsid w:val="00722D2B"/>
    <w:rsid w:val="0072633D"/>
    <w:rsid w:val="00726A3F"/>
    <w:rsid w:val="007311C8"/>
    <w:rsid w:val="00731F3D"/>
    <w:rsid w:val="00734023"/>
    <w:rsid w:val="007433AD"/>
    <w:rsid w:val="0075082D"/>
    <w:rsid w:val="00762903"/>
    <w:rsid w:val="00763C54"/>
    <w:rsid w:val="00766D19"/>
    <w:rsid w:val="0077324B"/>
    <w:rsid w:val="00774BD3"/>
    <w:rsid w:val="00775252"/>
    <w:rsid w:val="00775D1A"/>
    <w:rsid w:val="00776FD1"/>
    <w:rsid w:val="00784F83"/>
    <w:rsid w:val="00787900"/>
    <w:rsid w:val="00794112"/>
    <w:rsid w:val="007A00B8"/>
    <w:rsid w:val="007A2FD2"/>
    <w:rsid w:val="007A3696"/>
    <w:rsid w:val="007B020C"/>
    <w:rsid w:val="007B2907"/>
    <w:rsid w:val="007B523A"/>
    <w:rsid w:val="007B6CE1"/>
    <w:rsid w:val="007C57DE"/>
    <w:rsid w:val="007C61E6"/>
    <w:rsid w:val="007C71B0"/>
    <w:rsid w:val="007D6BDC"/>
    <w:rsid w:val="007E4401"/>
    <w:rsid w:val="007E4F0F"/>
    <w:rsid w:val="007F066A"/>
    <w:rsid w:val="007F0EB6"/>
    <w:rsid w:val="007F25C2"/>
    <w:rsid w:val="007F25C9"/>
    <w:rsid w:val="007F6BE6"/>
    <w:rsid w:val="007F7C1E"/>
    <w:rsid w:val="0080248A"/>
    <w:rsid w:val="00804F58"/>
    <w:rsid w:val="008073B1"/>
    <w:rsid w:val="00810155"/>
    <w:rsid w:val="00810D7F"/>
    <w:rsid w:val="008141E4"/>
    <w:rsid w:val="008156DE"/>
    <w:rsid w:val="00817D11"/>
    <w:rsid w:val="00822F0F"/>
    <w:rsid w:val="00825198"/>
    <w:rsid w:val="00826A27"/>
    <w:rsid w:val="00833B36"/>
    <w:rsid w:val="00833F2C"/>
    <w:rsid w:val="008361AF"/>
    <w:rsid w:val="008520CA"/>
    <w:rsid w:val="008523C5"/>
    <w:rsid w:val="00852482"/>
    <w:rsid w:val="00852AF6"/>
    <w:rsid w:val="008559F3"/>
    <w:rsid w:val="00856CA3"/>
    <w:rsid w:val="00861979"/>
    <w:rsid w:val="00865B6C"/>
    <w:rsid w:val="00865BC1"/>
    <w:rsid w:val="00867DC1"/>
    <w:rsid w:val="00873745"/>
    <w:rsid w:val="00873A6A"/>
    <w:rsid w:val="0087496A"/>
    <w:rsid w:val="00881CFA"/>
    <w:rsid w:val="00884A97"/>
    <w:rsid w:val="0089060D"/>
    <w:rsid w:val="00890EEE"/>
    <w:rsid w:val="0089316E"/>
    <w:rsid w:val="008A0BED"/>
    <w:rsid w:val="008A1193"/>
    <w:rsid w:val="008A4CF6"/>
    <w:rsid w:val="008A6950"/>
    <w:rsid w:val="008A6BEA"/>
    <w:rsid w:val="008B308C"/>
    <w:rsid w:val="008B551B"/>
    <w:rsid w:val="008B5B32"/>
    <w:rsid w:val="008B5D95"/>
    <w:rsid w:val="008C0C29"/>
    <w:rsid w:val="008C29D6"/>
    <w:rsid w:val="008C3193"/>
    <w:rsid w:val="008E2F4C"/>
    <w:rsid w:val="008E3DE9"/>
    <w:rsid w:val="008E775C"/>
    <w:rsid w:val="008F22D9"/>
    <w:rsid w:val="008F2C83"/>
    <w:rsid w:val="008F35D0"/>
    <w:rsid w:val="008F3BB5"/>
    <w:rsid w:val="008F5BBD"/>
    <w:rsid w:val="009000F8"/>
    <w:rsid w:val="00903B33"/>
    <w:rsid w:val="00904D98"/>
    <w:rsid w:val="009076C2"/>
    <w:rsid w:val="009107ED"/>
    <w:rsid w:val="009138BF"/>
    <w:rsid w:val="00915C23"/>
    <w:rsid w:val="009224FF"/>
    <w:rsid w:val="0092276B"/>
    <w:rsid w:val="009344BE"/>
    <w:rsid w:val="0093679E"/>
    <w:rsid w:val="00943280"/>
    <w:rsid w:val="0095040A"/>
    <w:rsid w:val="009505BE"/>
    <w:rsid w:val="009516EE"/>
    <w:rsid w:val="00952D09"/>
    <w:rsid w:val="0096127A"/>
    <w:rsid w:val="00964D5B"/>
    <w:rsid w:val="00967C89"/>
    <w:rsid w:val="009739C8"/>
    <w:rsid w:val="00973D90"/>
    <w:rsid w:val="00982035"/>
    <w:rsid w:val="00982157"/>
    <w:rsid w:val="00985C45"/>
    <w:rsid w:val="00996214"/>
    <w:rsid w:val="00996D18"/>
    <w:rsid w:val="009A0767"/>
    <w:rsid w:val="009A0C3D"/>
    <w:rsid w:val="009A3902"/>
    <w:rsid w:val="009A5E04"/>
    <w:rsid w:val="009B1280"/>
    <w:rsid w:val="009B5767"/>
    <w:rsid w:val="009B5E1B"/>
    <w:rsid w:val="009C0088"/>
    <w:rsid w:val="009C2DB5"/>
    <w:rsid w:val="009C5B0E"/>
    <w:rsid w:val="009C5BDC"/>
    <w:rsid w:val="009C740A"/>
    <w:rsid w:val="009D04B8"/>
    <w:rsid w:val="009D1159"/>
    <w:rsid w:val="009D1DC7"/>
    <w:rsid w:val="009D2919"/>
    <w:rsid w:val="009D2F28"/>
    <w:rsid w:val="009D46BC"/>
    <w:rsid w:val="009E5B31"/>
    <w:rsid w:val="009E6FBE"/>
    <w:rsid w:val="009F17E2"/>
    <w:rsid w:val="009F41C2"/>
    <w:rsid w:val="009F6D4E"/>
    <w:rsid w:val="00A00F2F"/>
    <w:rsid w:val="00A119B4"/>
    <w:rsid w:val="00A11D89"/>
    <w:rsid w:val="00A13FC1"/>
    <w:rsid w:val="00A170A2"/>
    <w:rsid w:val="00A21314"/>
    <w:rsid w:val="00A27D0A"/>
    <w:rsid w:val="00A27E95"/>
    <w:rsid w:val="00A33623"/>
    <w:rsid w:val="00A37F32"/>
    <w:rsid w:val="00A45E4A"/>
    <w:rsid w:val="00A46F6E"/>
    <w:rsid w:val="00A534B8"/>
    <w:rsid w:val="00A54063"/>
    <w:rsid w:val="00A5409F"/>
    <w:rsid w:val="00A54EC5"/>
    <w:rsid w:val="00A559E4"/>
    <w:rsid w:val="00A57460"/>
    <w:rsid w:val="00A60636"/>
    <w:rsid w:val="00A63054"/>
    <w:rsid w:val="00A64DFB"/>
    <w:rsid w:val="00A65652"/>
    <w:rsid w:val="00A70B7E"/>
    <w:rsid w:val="00A7582A"/>
    <w:rsid w:val="00A80E01"/>
    <w:rsid w:val="00A8296F"/>
    <w:rsid w:val="00A90FF5"/>
    <w:rsid w:val="00A91B96"/>
    <w:rsid w:val="00A9249F"/>
    <w:rsid w:val="00AA22D5"/>
    <w:rsid w:val="00AA3ED0"/>
    <w:rsid w:val="00AA5FB4"/>
    <w:rsid w:val="00AB045F"/>
    <w:rsid w:val="00AB099B"/>
    <w:rsid w:val="00AB2A31"/>
    <w:rsid w:val="00AC06F6"/>
    <w:rsid w:val="00AC4B78"/>
    <w:rsid w:val="00AC504F"/>
    <w:rsid w:val="00AC5BE1"/>
    <w:rsid w:val="00AC6352"/>
    <w:rsid w:val="00AD02C1"/>
    <w:rsid w:val="00AD115E"/>
    <w:rsid w:val="00AD1998"/>
    <w:rsid w:val="00AD3548"/>
    <w:rsid w:val="00AD35E7"/>
    <w:rsid w:val="00AD60A2"/>
    <w:rsid w:val="00AE0BCD"/>
    <w:rsid w:val="00AE6F35"/>
    <w:rsid w:val="00AF28C6"/>
    <w:rsid w:val="00AF3138"/>
    <w:rsid w:val="00AF635B"/>
    <w:rsid w:val="00B0205B"/>
    <w:rsid w:val="00B02E5B"/>
    <w:rsid w:val="00B07A0B"/>
    <w:rsid w:val="00B119D6"/>
    <w:rsid w:val="00B14E3C"/>
    <w:rsid w:val="00B2036D"/>
    <w:rsid w:val="00B21B40"/>
    <w:rsid w:val="00B22CD9"/>
    <w:rsid w:val="00B24EE4"/>
    <w:rsid w:val="00B26C50"/>
    <w:rsid w:val="00B3304B"/>
    <w:rsid w:val="00B40B94"/>
    <w:rsid w:val="00B4466C"/>
    <w:rsid w:val="00B46033"/>
    <w:rsid w:val="00B53E51"/>
    <w:rsid w:val="00B53FC7"/>
    <w:rsid w:val="00B53FCE"/>
    <w:rsid w:val="00B55F7A"/>
    <w:rsid w:val="00B647DA"/>
    <w:rsid w:val="00B65452"/>
    <w:rsid w:val="00B6734B"/>
    <w:rsid w:val="00B6770F"/>
    <w:rsid w:val="00B72931"/>
    <w:rsid w:val="00B75594"/>
    <w:rsid w:val="00B80AAD"/>
    <w:rsid w:val="00B840CE"/>
    <w:rsid w:val="00B917E0"/>
    <w:rsid w:val="00B95970"/>
    <w:rsid w:val="00BA20F7"/>
    <w:rsid w:val="00BA6692"/>
    <w:rsid w:val="00BA7230"/>
    <w:rsid w:val="00BA7AAB"/>
    <w:rsid w:val="00BB05D4"/>
    <w:rsid w:val="00BB1C21"/>
    <w:rsid w:val="00BB2C4E"/>
    <w:rsid w:val="00BB6158"/>
    <w:rsid w:val="00BB6820"/>
    <w:rsid w:val="00BC1686"/>
    <w:rsid w:val="00BC16F9"/>
    <w:rsid w:val="00BC4289"/>
    <w:rsid w:val="00BD14EB"/>
    <w:rsid w:val="00BD2F90"/>
    <w:rsid w:val="00BE13F4"/>
    <w:rsid w:val="00BE5303"/>
    <w:rsid w:val="00BF0293"/>
    <w:rsid w:val="00BF35D4"/>
    <w:rsid w:val="00BF3D04"/>
    <w:rsid w:val="00BF732E"/>
    <w:rsid w:val="00C02CF1"/>
    <w:rsid w:val="00C030A0"/>
    <w:rsid w:val="00C0536F"/>
    <w:rsid w:val="00C15BD1"/>
    <w:rsid w:val="00C17547"/>
    <w:rsid w:val="00C202C5"/>
    <w:rsid w:val="00C20A0C"/>
    <w:rsid w:val="00C2661F"/>
    <w:rsid w:val="00C266C6"/>
    <w:rsid w:val="00C3175C"/>
    <w:rsid w:val="00C361B7"/>
    <w:rsid w:val="00C436AB"/>
    <w:rsid w:val="00C438E2"/>
    <w:rsid w:val="00C4452A"/>
    <w:rsid w:val="00C455FC"/>
    <w:rsid w:val="00C477C2"/>
    <w:rsid w:val="00C54E68"/>
    <w:rsid w:val="00C622B2"/>
    <w:rsid w:val="00C62A69"/>
    <w:rsid w:val="00C62B29"/>
    <w:rsid w:val="00C664FC"/>
    <w:rsid w:val="00C70C44"/>
    <w:rsid w:val="00C70FAE"/>
    <w:rsid w:val="00C7303D"/>
    <w:rsid w:val="00C75DFF"/>
    <w:rsid w:val="00C77D64"/>
    <w:rsid w:val="00C81EFE"/>
    <w:rsid w:val="00C83FA5"/>
    <w:rsid w:val="00C847A1"/>
    <w:rsid w:val="00C84909"/>
    <w:rsid w:val="00C91A08"/>
    <w:rsid w:val="00C94717"/>
    <w:rsid w:val="00C94F2B"/>
    <w:rsid w:val="00C97C0E"/>
    <w:rsid w:val="00CA0226"/>
    <w:rsid w:val="00CA07BF"/>
    <w:rsid w:val="00CA0C56"/>
    <w:rsid w:val="00CA127B"/>
    <w:rsid w:val="00CA21B8"/>
    <w:rsid w:val="00CA3220"/>
    <w:rsid w:val="00CA5151"/>
    <w:rsid w:val="00CB2145"/>
    <w:rsid w:val="00CB4B4E"/>
    <w:rsid w:val="00CB66B0"/>
    <w:rsid w:val="00CC0676"/>
    <w:rsid w:val="00CC26C7"/>
    <w:rsid w:val="00CC452C"/>
    <w:rsid w:val="00CD2376"/>
    <w:rsid w:val="00CD61BD"/>
    <w:rsid w:val="00CD6723"/>
    <w:rsid w:val="00CE09B8"/>
    <w:rsid w:val="00CE3571"/>
    <w:rsid w:val="00CE5951"/>
    <w:rsid w:val="00CE69F8"/>
    <w:rsid w:val="00CE7FA5"/>
    <w:rsid w:val="00CF0AB3"/>
    <w:rsid w:val="00CF586E"/>
    <w:rsid w:val="00CF73E9"/>
    <w:rsid w:val="00D00409"/>
    <w:rsid w:val="00D04962"/>
    <w:rsid w:val="00D05160"/>
    <w:rsid w:val="00D07B2B"/>
    <w:rsid w:val="00D07FC3"/>
    <w:rsid w:val="00D10351"/>
    <w:rsid w:val="00D136E3"/>
    <w:rsid w:val="00D150F7"/>
    <w:rsid w:val="00D15A52"/>
    <w:rsid w:val="00D15BEB"/>
    <w:rsid w:val="00D2033E"/>
    <w:rsid w:val="00D20FB0"/>
    <w:rsid w:val="00D24AAF"/>
    <w:rsid w:val="00D27B5C"/>
    <w:rsid w:val="00D31E35"/>
    <w:rsid w:val="00D35E3C"/>
    <w:rsid w:val="00D376AD"/>
    <w:rsid w:val="00D507E2"/>
    <w:rsid w:val="00D534B3"/>
    <w:rsid w:val="00D5357E"/>
    <w:rsid w:val="00D53913"/>
    <w:rsid w:val="00D5631E"/>
    <w:rsid w:val="00D5665B"/>
    <w:rsid w:val="00D61CE0"/>
    <w:rsid w:val="00D62254"/>
    <w:rsid w:val="00D678DB"/>
    <w:rsid w:val="00D76BC8"/>
    <w:rsid w:val="00D772B7"/>
    <w:rsid w:val="00D7749D"/>
    <w:rsid w:val="00D82F32"/>
    <w:rsid w:val="00D916F6"/>
    <w:rsid w:val="00DA0606"/>
    <w:rsid w:val="00DA2463"/>
    <w:rsid w:val="00DC42CF"/>
    <w:rsid w:val="00DC74E1"/>
    <w:rsid w:val="00DD2F4E"/>
    <w:rsid w:val="00DD6EDB"/>
    <w:rsid w:val="00DD7112"/>
    <w:rsid w:val="00DE07A5"/>
    <w:rsid w:val="00DE2628"/>
    <w:rsid w:val="00DE2CE3"/>
    <w:rsid w:val="00DF1A37"/>
    <w:rsid w:val="00DF4440"/>
    <w:rsid w:val="00E03D3F"/>
    <w:rsid w:val="00E04DAF"/>
    <w:rsid w:val="00E04F3B"/>
    <w:rsid w:val="00E05488"/>
    <w:rsid w:val="00E112C7"/>
    <w:rsid w:val="00E130D1"/>
    <w:rsid w:val="00E1593D"/>
    <w:rsid w:val="00E21F77"/>
    <w:rsid w:val="00E23B4B"/>
    <w:rsid w:val="00E254A7"/>
    <w:rsid w:val="00E31816"/>
    <w:rsid w:val="00E33B22"/>
    <w:rsid w:val="00E3791F"/>
    <w:rsid w:val="00E40A53"/>
    <w:rsid w:val="00E4272D"/>
    <w:rsid w:val="00E5058E"/>
    <w:rsid w:val="00E51733"/>
    <w:rsid w:val="00E51CCC"/>
    <w:rsid w:val="00E540F6"/>
    <w:rsid w:val="00E56264"/>
    <w:rsid w:val="00E604B6"/>
    <w:rsid w:val="00E61851"/>
    <w:rsid w:val="00E66CA0"/>
    <w:rsid w:val="00E71CAB"/>
    <w:rsid w:val="00E74F5F"/>
    <w:rsid w:val="00E77983"/>
    <w:rsid w:val="00E836F5"/>
    <w:rsid w:val="00E8501D"/>
    <w:rsid w:val="00E875A4"/>
    <w:rsid w:val="00EA1379"/>
    <w:rsid w:val="00EA4101"/>
    <w:rsid w:val="00EA477D"/>
    <w:rsid w:val="00EA7023"/>
    <w:rsid w:val="00EB6225"/>
    <w:rsid w:val="00EC555E"/>
    <w:rsid w:val="00EC5DB6"/>
    <w:rsid w:val="00EC6CA9"/>
    <w:rsid w:val="00ED1F2F"/>
    <w:rsid w:val="00EE21CA"/>
    <w:rsid w:val="00EE489E"/>
    <w:rsid w:val="00EE6C1E"/>
    <w:rsid w:val="00EE6F68"/>
    <w:rsid w:val="00EE79F3"/>
    <w:rsid w:val="00EF3B00"/>
    <w:rsid w:val="00EF79BA"/>
    <w:rsid w:val="00F001AE"/>
    <w:rsid w:val="00F0486C"/>
    <w:rsid w:val="00F102F6"/>
    <w:rsid w:val="00F11446"/>
    <w:rsid w:val="00F12D5C"/>
    <w:rsid w:val="00F14D7F"/>
    <w:rsid w:val="00F20AC8"/>
    <w:rsid w:val="00F21139"/>
    <w:rsid w:val="00F33AA2"/>
    <w:rsid w:val="00F33C95"/>
    <w:rsid w:val="00F3454B"/>
    <w:rsid w:val="00F37CBA"/>
    <w:rsid w:val="00F4460E"/>
    <w:rsid w:val="00F4493D"/>
    <w:rsid w:val="00F450D3"/>
    <w:rsid w:val="00F514A3"/>
    <w:rsid w:val="00F522E3"/>
    <w:rsid w:val="00F54C73"/>
    <w:rsid w:val="00F602FE"/>
    <w:rsid w:val="00F66145"/>
    <w:rsid w:val="00F67719"/>
    <w:rsid w:val="00F70212"/>
    <w:rsid w:val="00F70B1A"/>
    <w:rsid w:val="00F75C2A"/>
    <w:rsid w:val="00F7751D"/>
    <w:rsid w:val="00F81980"/>
    <w:rsid w:val="00F8674B"/>
    <w:rsid w:val="00F92E3A"/>
    <w:rsid w:val="00F94EF9"/>
    <w:rsid w:val="00FA3555"/>
    <w:rsid w:val="00FA3F7C"/>
    <w:rsid w:val="00FA69DC"/>
    <w:rsid w:val="00FB038D"/>
    <w:rsid w:val="00FB7B4E"/>
    <w:rsid w:val="00FC738B"/>
    <w:rsid w:val="00FD0A93"/>
    <w:rsid w:val="00FD1EC9"/>
    <w:rsid w:val="00FD277E"/>
    <w:rsid w:val="00FD3335"/>
    <w:rsid w:val="00FD44CF"/>
    <w:rsid w:val="00FD4E78"/>
    <w:rsid w:val="00FD6D6A"/>
    <w:rsid w:val="00FE3A62"/>
    <w:rsid w:val="00FE5DBE"/>
    <w:rsid w:val="00FE5E0D"/>
    <w:rsid w:val="00FE754C"/>
    <w:rsid w:val="00FF7DFB"/>
    <w:rsid w:val="01E01980"/>
    <w:rsid w:val="03FC31AD"/>
    <w:rsid w:val="0573D251"/>
    <w:rsid w:val="06896423"/>
    <w:rsid w:val="0A4DB124"/>
    <w:rsid w:val="0B18A995"/>
    <w:rsid w:val="0C41BD3E"/>
    <w:rsid w:val="0C4BF42D"/>
    <w:rsid w:val="0D65E56D"/>
    <w:rsid w:val="0DA1CDC8"/>
    <w:rsid w:val="117B0395"/>
    <w:rsid w:val="13E93C2B"/>
    <w:rsid w:val="1690E217"/>
    <w:rsid w:val="18F149EF"/>
    <w:rsid w:val="1A84D218"/>
    <w:rsid w:val="1C4D6098"/>
    <w:rsid w:val="1EBAEE21"/>
    <w:rsid w:val="1F84A5F3"/>
    <w:rsid w:val="1FF7F093"/>
    <w:rsid w:val="203A4644"/>
    <w:rsid w:val="224CFD85"/>
    <w:rsid w:val="2483BB18"/>
    <w:rsid w:val="26159E8F"/>
    <w:rsid w:val="2753C35E"/>
    <w:rsid w:val="2824900D"/>
    <w:rsid w:val="2AE6EFBE"/>
    <w:rsid w:val="2ED39243"/>
    <w:rsid w:val="2FCAAB36"/>
    <w:rsid w:val="2FE8E605"/>
    <w:rsid w:val="335F092A"/>
    <w:rsid w:val="33B5DDB8"/>
    <w:rsid w:val="3476EA30"/>
    <w:rsid w:val="34D18D47"/>
    <w:rsid w:val="351A0F81"/>
    <w:rsid w:val="3834A043"/>
    <w:rsid w:val="391B27B9"/>
    <w:rsid w:val="391D7155"/>
    <w:rsid w:val="395C9A84"/>
    <w:rsid w:val="39B9E04A"/>
    <w:rsid w:val="3A07061F"/>
    <w:rsid w:val="3B1D522C"/>
    <w:rsid w:val="40B48E95"/>
    <w:rsid w:val="41A64D06"/>
    <w:rsid w:val="4210D6A6"/>
    <w:rsid w:val="42A08159"/>
    <w:rsid w:val="444F2126"/>
    <w:rsid w:val="449474CD"/>
    <w:rsid w:val="46F2A3C1"/>
    <w:rsid w:val="47ECF06B"/>
    <w:rsid w:val="47F1366E"/>
    <w:rsid w:val="48096445"/>
    <w:rsid w:val="49A0B265"/>
    <w:rsid w:val="4B5097F4"/>
    <w:rsid w:val="4BE49D83"/>
    <w:rsid w:val="4DF1D764"/>
    <w:rsid w:val="4E0D5B71"/>
    <w:rsid w:val="4E15BD65"/>
    <w:rsid w:val="4EB5CB73"/>
    <w:rsid w:val="4F0F03B4"/>
    <w:rsid w:val="4FF7B186"/>
    <w:rsid w:val="50106263"/>
    <w:rsid w:val="50B6302A"/>
    <w:rsid w:val="51BFBE84"/>
    <w:rsid w:val="55A05499"/>
    <w:rsid w:val="56C34DF3"/>
    <w:rsid w:val="56F23427"/>
    <w:rsid w:val="5AED3363"/>
    <w:rsid w:val="5B0E8843"/>
    <w:rsid w:val="5EEB77C0"/>
    <w:rsid w:val="6079CC97"/>
    <w:rsid w:val="633102D3"/>
    <w:rsid w:val="6351FF65"/>
    <w:rsid w:val="65C24FA3"/>
    <w:rsid w:val="65FB2DBC"/>
    <w:rsid w:val="66160E3C"/>
    <w:rsid w:val="66EDC2F3"/>
    <w:rsid w:val="68776743"/>
    <w:rsid w:val="6901D494"/>
    <w:rsid w:val="6A1E2E72"/>
    <w:rsid w:val="6E62E052"/>
    <w:rsid w:val="7017F391"/>
    <w:rsid w:val="71B5266E"/>
    <w:rsid w:val="71E6865E"/>
    <w:rsid w:val="71EE2D0B"/>
    <w:rsid w:val="740F5C4E"/>
    <w:rsid w:val="7485854D"/>
    <w:rsid w:val="76018934"/>
    <w:rsid w:val="76B7590A"/>
    <w:rsid w:val="779CA744"/>
    <w:rsid w:val="78085BA0"/>
    <w:rsid w:val="7875A117"/>
    <w:rsid w:val="79E3361F"/>
    <w:rsid w:val="7A886E38"/>
    <w:rsid w:val="7CC57BF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8D800"/>
  <w15:chartTrackingRefBased/>
  <w15:docId w15:val="{2221781F-8A14-4052-B50B-DFB6EF950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29" w:qFormat="1"/>
    <w:lsdException w:name="heading 1" w:uiPriority="9"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qFormat="1"/>
    <w:lsdException w:name="heading 6" w:semiHidden="1" w:uiPriority="9"/>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16" w:unhideWhenUsed="1"/>
    <w:lsdException w:name="footer" w:semiHidden="1" w:uiPriority="19" w:unhideWhenUsed="1"/>
    <w:lsdException w:name="index heading" w:semiHidden="1" w:unhideWhenUsed="1"/>
    <w:lsdException w:name="caption" w:semiHidden="1" w:uiPriority="2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7"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0" w:unhideWhenUsed="1" w:qFormat="1"/>
    <w:lsdException w:name="List Bullet 3" w:semiHidden="1" w:uiPriority="10" w:unhideWhenUsed="1"/>
    <w:lsdException w:name="List Bullet 4" w:semiHidden="1" w:unhideWhenUsed="1"/>
    <w:lsdException w:name="List Bullet 5" w:semiHidden="1" w:unhideWhenUsed="1"/>
    <w:lsdException w:name="List Number 2" w:semiHidden="1" w:uiPriority="8" w:unhideWhenUsed="1" w:qFormat="1"/>
    <w:lsdException w:name="List Number 3" w:semiHidden="1" w:uiPriority="8" w:unhideWhenUsed="1"/>
    <w:lsdException w:name="List Number 4" w:semiHidden="1" w:unhideWhenUsed="1"/>
    <w:lsdException w:name="List Number 5" w:semiHidden="1" w:unhideWhenUsed="1"/>
    <w:lsdException w:name="Title" w:uiPriority="1" w:qFormat="1"/>
    <w:lsdException w:name="Closing"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semiHidden="1"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ŠBody text"/>
    <w:qFormat/>
    <w:rsid w:val="00734023"/>
    <w:pPr>
      <w:suppressAutoHyphens/>
      <w:spacing w:before="240" w:after="120" w:line="360" w:lineRule="auto"/>
    </w:pPr>
    <w:rPr>
      <w:rFonts w:ascii="Arial" w:hAnsi="Arial" w:cs="Arial"/>
      <w:szCs w:val="24"/>
    </w:rPr>
  </w:style>
  <w:style w:type="paragraph" w:styleId="Heading1">
    <w:name w:val="heading 1"/>
    <w:aliases w:val="ŠHeading 1"/>
    <w:basedOn w:val="Normal"/>
    <w:next w:val="Normal"/>
    <w:link w:val="Heading1Char"/>
    <w:uiPriority w:val="3"/>
    <w:qFormat/>
    <w:rsid w:val="006F1A55"/>
    <w:pPr>
      <w:keepNext/>
      <w:keepLines/>
      <w:spacing w:before="600" w:after="360"/>
      <w:contextualSpacing/>
      <w:outlineLvl w:val="0"/>
    </w:pPr>
    <w:rPr>
      <w:rFonts w:eastAsiaTheme="majorEastAsia"/>
      <w:bCs/>
      <w:color w:val="002664"/>
      <w:sz w:val="40"/>
      <w:szCs w:val="52"/>
    </w:rPr>
  </w:style>
  <w:style w:type="paragraph" w:styleId="Heading2">
    <w:name w:val="heading 2"/>
    <w:aliases w:val="ŠHeading 2"/>
    <w:basedOn w:val="Normal"/>
    <w:next w:val="Normal"/>
    <w:link w:val="Heading2Char"/>
    <w:uiPriority w:val="3"/>
    <w:qFormat/>
    <w:rsid w:val="006F1A55"/>
    <w:pPr>
      <w:keepNext/>
      <w:keepLines/>
      <w:outlineLvl w:val="1"/>
    </w:pPr>
    <w:rPr>
      <w:rFonts w:eastAsiaTheme="majorEastAsia"/>
      <w:bCs/>
      <w:color w:val="002664"/>
      <w:sz w:val="36"/>
      <w:szCs w:val="48"/>
    </w:rPr>
  </w:style>
  <w:style w:type="paragraph" w:styleId="Heading3">
    <w:name w:val="heading 3"/>
    <w:aliases w:val="ŠHeading 3"/>
    <w:basedOn w:val="Normal"/>
    <w:next w:val="Normal"/>
    <w:link w:val="Heading3Char"/>
    <w:uiPriority w:val="4"/>
    <w:qFormat/>
    <w:rsid w:val="00734023"/>
    <w:pPr>
      <w:keepNext/>
      <w:spacing w:before="360"/>
      <w:outlineLvl w:val="2"/>
    </w:pPr>
    <w:rPr>
      <w:color w:val="002664"/>
      <w:sz w:val="32"/>
      <w:szCs w:val="40"/>
    </w:rPr>
  </w:style>
  <w:style w:type="paragraph" w:styleId="Heading4">
    <w:name w:val="heading 4"/>
    <w:aliases w:val="ŠHeading 4"/>
    <w:basedOn w:val="Normal"/>
    <w:next w:val="Normal"/>
    <w:link w:val="Heading4Char"/>
    <w:uiPriority w:val="5"/>
    <w:qFormat/>
    <w:rsid w:val="00734023"/>
    <w:pPr>
      <w:keepNext/>
      <w:outlineLvl w:val="3"/>
    </w:pPr>
    <w:rPr>
      <w:color w:val="002664"/>
      <w:sz w:val="28"/>
      <w:szCs w:val="36"/>
    </w:rPr>
  </w:style>
  <w:style w:type="paragraph" w:styleId="Heading5">
    <w:name w:val="heading 5"/>
    <w:aliases w:val="ŠHeading 5"/>
    <w:basedOn w:val="Normal"/>
    <w:next w:val="Normal"/>
    <w:link w:val="Heading5Char"/>
    <w:uiPriority w:val="6"/>
    <w:qFormat/>
    <w:rsid w:val="00734023"/>
    <w:pPr>
      <w:keepNext/>
      <w:outlineLvl w:val="4"/>
    </w:pPr>
    <w:rPr>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ŠCaption"/>
    <w:basedOn w:val="Normal"/>
    <w:next w:val="Normal"/>
    <w:uiPriority w:val="20"/>
    <w:qFormat/>
    <w:rsid w:val="00734023"/>
    <w:pPr>
      <w:keepNext/>
      <w:spacing w:after="200" w:line="240" w:lineRule="auto"/>
    </w:pPr>
    <w:rPr>
      <w:iCs/>
      <w:color w:val="002664"/>
      <w:sz w:val="18"/>
      <w:szCs w:val="18"/>
    </w:rPr>
  </w:style>
  <w:style w:type="table" w:customStyle="1" w:styleId="Tableheader">
    <w:name w:val="ŠTable header"/>
    <w:basedOn w:val="TableNormal"/>
    <w:uiPriority w:val="99"/>
    <w:rsid w:val="00734023"/>
    <w:pPr>
      <w:widowControl w:val="0"/>
      <w:spacing w:before="100" w:after="100" w:line="360" w:lineRule="auto"/>
      <w:mirrorIndents/>
    </w:pPr>
    <w:rPr>
      <w:rFonts w:ascii="Arial" w:hAnsi="Arial"/>
    </w:rPr>
    <w:tblPr>
      <w:tblStyleRowBandSize w:val="1"/>
      <w:tblStyleColBandSize w:val="1"/>
      <w:tblBorders>
        <w:left w:val="single" w:sz="4" w:space="0" w:color="auto"/>
        <w:bottom w:val="single" w:sz="2" w:space="0" w:color="auto"/>
        <w:right w:val="single" w:sz="2" w:space="0" w:color="auto"/>
        <w:insideH w:val="single" w:sz="2" w:space="0" w:color="auto"/>
        <w:insideV w:val="single" w:sz="2" w:space="0" w:color="auto"/>
      </w:tblBorders>
    </w:tblPr>
    <w:tcPr>
      <w:shd w:val="clear" w:color="auto" w:fill="auto"/>
    </w:tcPr>
    <w:tblStylePr w:type="firstRow">
      <w:pPr>
        <w:keepNext w:val="0"/>
        <w:keepLines w:val="0"/>
        <w:pageBreakBefore w:val="0"/>
        <w:widowControl w:val="0"/>
        <w:suppressLineNumbers w:val="0"/>
        <w:suppressAutoHyphens w:val="0"/>
        <w:wordWrap/>
        <w:spacing w:beforeLines="0" w:before="120" w:beforeAutospacing="0" w:afterLines="0" w:after="120" w:afterAutospacing="0" w:line="360" w:lineRule="auto"/>
        <w:contextualSpacing w:val="0"/>
        <w:mirrorIndents/>
        <w:jc w:val="left"/>
      </w:pPr>
      <w:rPr>
        <w:rFonts w:ascii="Arial" w:hAnsi="Arial"/>
        <w:b/>
        <w:sz w:val="22"/>
      </w:rPr>
      <w:tblPr/>
      <w:trPr>
        <w:tblHeader/>
      </w:trPr>
      <w:tcPr>
        <w:tcBorders>
          <w:bottom w:val="nil"/>
          <w:insideH w:val="nil"/>
          <w:insideV w:val="nil"/>
        </w:tcBorders>
        <w:shd w:val="clear" w:color="auto" w:fill="002664"/>
      </w:tcPr>
    </w:tblStylePr>
    <w:tblStylePr w:type="lastRow">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noWrap/>
        <w:tcMar>
          <w:top w:w="113" w:type="dxa"/>
          <w:left w:w="0" w:type="nil"/>
          <w:bottom w:w="57" w:type="dxa"/>
          <w:right w:w="0" w:type="nil"/>
        </w:tcMar>
      </w:tcPr>
    </w:tblStylePr>
    <w:tblStylePr w:type="firstCol">
      <w:pPr>
        <w:wordWrap/>
        <w:spacing w:beforeLines="0" w:before="120" w:beforeAutospacing="0" w:afterLines="0" w:after="120" w:afterAutospacing="0" w:line="360" w:lineRule="auto"/>
      </w:pPr>
      <w:rPr>
        <w:rFonts w:ascii="Arial" w:hAnsi="Arial"/>
        <w:b/>
        <w:sz w:val="22"/>
      </w:rPr>
    </w:tblStylePr>
    <w:tblStylePr w:type="lastCol">
      <w:pPr>
        <w:wordWrap/>
        <w:spacing w:beforeLines="0" w:before="120" w:beforeAutospacing="0" w:afterLines="0" w:after="120" w:afterAutospacing="0" w:line="360" w:lineRule="auto"/>
      </w:pPr>
      <w:rPr>
        <w:rFonts w:ascii="Arial" w:hAnsi="Arial"/>
        <w:sz w:val="22"/>
      </w:rPr>
    </w:tblStylePr>
    <w:tblStylePr w:type="band1Vert">
      <w:pPr>
        <w:wordWrap/>
        <w:spacing w:beforeLines="0" w:before="120" w:beforeAutospacing="0" w:afterLines="0" w:after="120" w:afterAutospacing="0" w:line="360" w:lineRule="auto"/>
      </w:pPr>
      <w:rPr>
        <w:rFonts w:ascii="Arial" w:hAnsi="Arial"/>
        <w:sz w:val="22"/>
      </w:rPr>
    </w:tblStylePr>
    <w:tblStylePr w:type="band2Vert">
      <w:pPr>
        <w:wordWrap/>
        <w:spacing w:beforeLines="0" w:before="120" w:beforeAutospacing="0" w:afterLines="0" w:after="120" w:afterAutospacing="0" w:line="360" w:lineRule="auto"/>
      </w:pPr>
      <w:rPr>
        <w:rFonts w:ascii="Arial" w:hAnsi="Arial"/>
        <w:sz w:val="22"/>
      </w:rPr>
    </w:tblStylePr>
    <w:tblStylePr w:type="band1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FFFFFF" w:themeFill="background1"/>
        <w:noWrap/>
      </w:tcPr>
    </w:tblStylePr>
    <w:tblStylePr w:type="band2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EBEBEB"/>
        <w:noWrap/>
      </w:tcPr>
    </w:tblStylePr>
  </w:style>
  <w:style w:type="table" w:styleId="TableGrid">
    <w:name w:val="Table Grid"/>
    <w:basedOn w:val="TableNormal"/>
    <w:uiPriority w:val="39"/>
    <w:rsid w:val="00734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aliases w:val="ŠList Number"/>
    <w:basedOn w:val="Normal"/>
    <w:uiPriority w:val="7"/>
    <w:qFormat/>
    <w:rsid w:val="00734023"/>
    <w:pPr>
      <w:numPr>
        <w:numId w:val="5"/>
      </w:numPr>
    </w:pPr>
  </w:style>
  <w:style w:type="paragraph" w:styleId="ListNumber2">
    <w:name w:val="List Number 2"/>
    <w:aliases w:val="ŠList Number 2"/>
    <w:basedOn w:val="Normal"/>
    <w:uiPriority w:val="8"/>
    <w:qFormat/>
    <w:rsid w:val="00734023"/>
    <w:pPr>
      <w:numPr>
        <w:numId w:val="4"/>
      </w:numPr>
    </w:pPr>
  </w:style>
  <w:style w:type="paragraph" w:styleId="ListBullet">
    <w:name w:val="List Bullet"/>
    <w:aliases w:val="ŠList Bullet"/>
    <w:basedOn w:val="Normal"/>
    <w:uiPriority w:val="9"/>
    <w:qFormat/>
    <w:rsid w:val="00734023"/>
    <w:pPr>
      <w:numPr>
        <w:numId w:val="3"/>
      </w:numPr>
    </w:pPr>
  </w:style>
  <w:style w:type="paragraph" w:styleId="ListBullet2">
    <w:name w:val="List Bullet 2"/>
    <w:aliases w:val="ŠList Bullet 2"/>
    <w:basedOn w:val="Normal"/>
    <w:uiPriority w:val="10"/>
    <w:qFormat/>
    <w:rsid w:val="00734023"/>
    <w:pPr>
      <w:numPr>
        <w:numId w:val="1"/>
      </w:numPr>
    </w:pPr>
  </w:style>
  <w:style w:type="character" w:styleId="SubtleReference">
    <w:name w:val="Subtle Reference"/>
    <w:aliases w:val="ŠSubtle Reference"/>
    <w:uiPriority w:val="31"/>
    <w:qFormat/>
    <w:rsid w:val="00085114"/>
    <w:rPr>
      <w:rFonts w:ascii="Arial" w:hAnsi="Arial"/>
      <w:sz w:val="22"/>
    </w:rPr>
  </w:style>
  <w:style w:type="paragraph" w:styleId="Quote">
    <w:name w:val="Quote"/>
    <w:aliases w:val="ŠQuote"/>
    <w:basedOn w:val="Normal"/>
    <w:next w:val="Normal"/>
    <w:link w:val="QuoteChar"/>
    <w:uiPriority w:val="29"/>
    <w:qFormat/>
    <w:rsid w:val="00085114"/>
    <w:pPr>
      <w:keepNext/>
      <w:spacing w:before="200" w:after="200" w:line="240" w:lineRule="atLeast"/>
      <w:ind w:left="567" w:right="567"/>
    </w:pPr>
  </w:style>
  <w:style w:type="paragraph" w:styleId="Date">
    <w:name w:val="Date"/>
    <w:aliases w:val="ŠDate"/>
    <w:basedOn w:val="Normal"/>
    <w:next w:val="Normal"/>
    <w:link w:val="DateChar"/>
    <w:uiPriority w:val="99"/>
    <w:rsid w:val="00085114"/>
    <w:pPr>
      <w:spacing w:before="0" w:after="0" w:line="720" w:lineRule="atLeast"/>
    </w:pPr>
  </w:style>
  <w:style w:type="character" w:customStyle="1" w:styleId="DateChar">
    <w:name w:val="Date Char"/>
    <w:aliases w:val="ŠDate Char"/>
    <w:basedOn w:val="DefaultParagraphFont"/>
    <w:link w:val="Date"/>
    <w:uiPriority w:val="99"/>
    <w:rsid w:val="00085114"/>
    <w:rPr>
      <w:rFonts w:ascii="Arial" w:hAnsi="Arial" w:cs="Arial"/>
      <w:sz w:val="24"/>
      <w:szCs w:val="24"/>
    </w:rPr>
  </w:style>
  <w:style w:type="paragraph" w:styleId="Signature">
    <w:name w:val="Signature"/>
    <w:aliases w:val="ŠSignature"/>
    <w:basedOn w:val="Normal"/>
    <w:link w:val="SignatureChar"/>
    <w:uiPriority w:val="99"/>
    <w:rsid w:val="00085114"/>
    <w:pPr>
      <w:spacing w:before="0" w:after="0" w:line="720" w:lineRule="atLeast"/>
    </w:pPr>
  </w:style>
  <w:style w:type="character" w:customStyle="1" w:styleId="SignatureChar">
    <w:name w:val="Signature Char"/>
    <w:aliases w:val="ŠSignature Char"/>
    <w:basedOn w:val="DefaultParagraphFont"/>
    <w:link w:val="Signature"/>
    <w:uiPriority w:val="99"/>
    <w:rsid w:val="00085114"/>
    <w:rPr>
      <w:rFonts w:ascii="Arial" w:hAnsi="Arial" w:cs="Arial"/>
      <w:sz w:val="24"/>
      <w:szCs w:val="24"/>
    </w:rPr>
  </w:style>
  <w:style w:type="character" w:styleId="Strong">
    <w:name w:val="Strong"/>
    <w:aliases w:val="ŠStrong,Bold"/>
    <w:qFormat/>
    <w:rsid w:val="00734023"/>
    <w:rPr>
      <w:b/>
      <w:bCs/>
    </w:rPr>
  </w:style>
  <w:style w:type="character" w:customStyle="1" w:styleId="QuoteChar">
    <w:name w:val="Quote Char"/>
    <w:aliases w:val="ŠQuote Char"/>
    <w:basedOn w:val="DefaultParagraphFont"/>
    <w:link w:val="Quote"/>
    <w:uiPriority w:val="29"/>
    <w:rsid w:val="00085114"/>
    <w:rPr>
      <w:rFonts w:ascii="Arial" w:hAnsi="Arial" w:cs="Arial"/>
      <w:sz w:val="24"/>
      <w:szCs w:val="24"/>
    </w:rPr>
  </w:style>
  <w:style w:type="paragraph" w:customStyle="1" w:styleId="FeatureBox2">
    <w:name w:val="ŠFeature Box 2"/>
    <w:basedOn w:val="Normal"/>
    <w:next w:val="Normal"/>
    <w:uiPriority w:val="12"/>
    <w:qFormat/>
    <w:rsid w:val="00734023"/>
    <w:pPr>
      <w:pBdr>
        <w:top w:val="single" w:sz="24" w:space="10" w:color="CCEDFC"/>
        <w:left w:val="single" w:sz="24" w:space="10" w:color="CCEDFC"/>
        <w:bottom w:val="single" w:sz="24" w:space="10" w:color="CCEDFC"/>
        <w:right w:val="single" w:sz="24" w:space="10" w:color="CCEDFC"/>
      </w:pBdr>
      <w:shd w:val="clear" w:color="auto" w:fill="CCEDFC"/>
    </w:pPr>
  </w:style>
  <w:style w:type="paragraph" w:customStyle="1" w:styleId="Featurepink">
    <w:name w:val="ŠFeature pink"/>
    <w:basedOn w:val="Normal"/>
    <w:next w:val="Normal"/>
    <w:uiPriority w:val="13"/>
    <w:qFormat/>
    <w:rsid w:val="00085114"/>
    <w:pPr>
      <w:pBdr>
        <w:top w:val="single" w:sz="24" w:space="10" w:color="FFB8C2"/>
        <w:left w:val="single" w:sz="24" w:space="10" w:color="FFB8C2"/>
        <w:bottom w:val="single" w:sz="24" w:space="10" w:color="FFB8C2"/>
        <w:right w:val="single" w:sz="24" w:space="10" w:color="FFB8C2"/>
      </w:pBdr>
      <w:shd w:val="clear" w:color="auto" w:fill="FFB8C2"/>
      <w:spacing w:before="120"/>
    </w:pPr>
  </w:style>
  <w:style w:type="paragraph" w:customStyle="1" w:styleId="FeatureBox">
    <w:name w:val="ŠFeature Box"/>
    <w:basedOn w:val="Normal"/>
    <w:next w:val="Normal"/>
    <w:uiPriority w:val="11"/>
    <w:qFormat/>
    <w:rsid w:val="00734023"/>
    <w:pPr>
      <w:pBdr>
        <w:top w:val="single" w:sz="24" w:space="10" w:color="002664"/>
        <w:left w:val="single" w:sz="24" w:space="10" w:color="002664"/>
        <w:bottom w:val="single" w:sz="24" w:space="10" w:color="002664"/>
        <w:right w:val="single" w:sz="24" w:space="10" w:color="002664"/>
      </w:pBdr>
    </w:pPr>
  </w:style>
  <w:style w:type="paragraph" w:styleId="Subtitle">
    <w:name w:val="Subtitle"/>
    <w:basedOn w:val="Normal"/>
    <w:next w:val="Normal"/>
    <w:link w:val="SubtitleChar"/>
    <w:uiPriority w:val="11"/>
    <w:semiHidden/>
    <w:qFormat/>
    <w:rsid w:val="00734023"/>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semiHidden/>
    <w:rsid w:val="00734023"/>
    <w:rPr>
      <w:rFonts w:ascii="Arial" w:eastAsiaTheme="minorEastAsia" w:hAnsi="Arial"/>
      <w:color w:val="5A5A5A" w:themeColor="text1" w:themeTint="A5"/>
      <w:spacing w:val="15"/>
    </w:rPr>
  </w:style>
  <w:style w:type="character" w:styleId="Hyperlink">
    <w:name w:val="Hyperlink"/>
    <w:aliases w:val="ŠHyperlink"/>
    <w:basedOn w:val="DefaultParagraphFont"/>
    <w:uiPriority w:val="99"/>
    <w:unhideWhenUsed/>
    <w:rsid w:val="00734023"/>
    <w:rPr>
      <w:color w:val="002664"/>
      <w:u w:val="single"/>
    </w:rPr>
  </w:style>
  <w:style w:type="paragraph" w:customStyle="1" w:styleId="Logo">
    <w:name w:val="ŠLogo"/>
    <w:basedOn w:val="Normal"/>
    <w:uiPriority w:val="18"/>
    <w:qFormat/>
    <w:rsid w:val="00734023"/>
    <w:pPr>
      <w:tabs>
        <w:tab w:val="right" w:pos="10200"/>
      </w:tabs>
      <w:spacing w:after="0" w:line="300" w:lineRule="atLeast"/>
      <w:ind w:left="-567" w:right="-567" w:firstLine="567"/>
    </w:pPr>
    <w:rPr>
      <w:bCs/>
      <w:color w:val="002664"/>
    </w:rPr>
  </w:style>
  <w:style w:type="paragraph" w:styleId="TOC1">
    <w:name w:val="toc 1"/>
    <w:aliases w:val="ŠTOC 1"/>
    <w:basedOn w:val="Normal"/>
    <w:next w:val="Normal"/>
    <w:uiPriority w:val="39"/>
    <w:unhideWhenUsed/>
    <w:rsid w:val="00734023"/>
    <w:pPr>
      <w:tabs>
        <w:tab w:val="right" w:leader="dot" w:pos="14570"/>
      </w:tabs>
      <w:spacing w:before="0"/>
    </w:pPr>
    <w:rPr>
      <w:b/>
      <w:noProof/>
    </w:rPr>
  </w:style>
  <w:style w:type="paragraph" w:styleId="TOC2">
    <w:name w:val="toc 2"/>
    <w:aliases w:val="ŠTOC 2"/>
    <w:basedOn w:val="Normal"/>
    <w:next w:val="Normal"/>
    <w:uiPriority w:val="39"/>
    <w:unhideWhenUsed/>
    <w:rsid w:val="00734023"/>
    <w:pPr>
      <w:tabs>
        <w:tab w:val="right" w:leader="dot" w:pos="14570"/>
      </w:tabs>
      <w:spacing w:before="0"/>
    </w:pPr>
    <w:rPr>
      <w:noProof/>
    </w:rPr>
  </w:style>
  <w:style w:type="paragraph" w:styleId="TOC3">
    <w:name w:val="toc 3"/>
    <w:aliases w:val="ŠTOC 3"/>
    <w:basedOn w:val="Normal"/>
    <w:next w:val="Normal"/>
    <w:uiPriority w:val="39"/>
    <w:unhideWhenUsed/>
    <w:rsid w:val="00734023"/>
    <w:pPr>
      <w:spacing w:before="0"/>
      <w:ind w:left="244"/>
    </w:pPr>
  </w:style>
  <w:style w:type="paragraph" w:styleId="Title">
    <w:name w:val="Title"/>
    <w:aliases w:val="ŠTitle"/>
    <w:basedOn w:val="Normal"/>
    <w:next w:val="Normal"/>
    <w:link w:val="TitleChar"/>
    <w:uiPriority w:val="1"/>
    <w:rsid w:val="00734023"/>
    <w:pPr>
      <w:pBdr>
        <w:bottom w:val="single" w:sz="4" w:space="1" w:color="002664"/>
      </w:pBdr>
      <w:spacing w:before="2000" w:after="0"/>
      <w:contextualSpacing/>
    </w:pPr>
    <w:rPr>
      <w:rFonts w:eastAsiaTheme="majorEastAsia" w:cstheme="majorBidi"/>
      <w:color w:val="002664"/>
      <w:spacing w:val="-10"/>
      <w:kern w:val="28"/>
      <w:sz w:val="80"/>
      <w:szCs w:val="80"/>
    </w:rPr>
  </w:style>
  <w:style w:type="character" w:customStyle="1" w:styleId="TitleChar">
    <w:name w:val="Title Char"/>
    <w:aliases w:val="ŠTitle Char"/>
    <w:basedOn w:val="DefaultParagraphFont"/>
    <w:link w:val="Title"/>
    <w:uiPriority w:val="1"/>
    <w:rsid w:val="00734023"/>
    <w:rPr>
      <w:rFonts w:ascii="Arial" w:eastAsiaTheme="majorEastAsia" w:hAnsi="Arial" w:cstheme="majorBidi"/>
      <w:color w:val="002664"/>
      <w:spacing w:val="-10"/>
      <w:kern w:val="28"/>
      <w:sz w:val="80"/>
      <w:szCs w:val="80"/>
    </w:rPr>
  </w:style>
  <w:style w:type="character" w:customStyle="1" w:styleId="Heading1Char">
    <w:name w:val="Heading 1 Char"/>
    <w:aliases w:val="ŠHeading 1 Char"/>
    <w:basedOn w:val="DefaultParagraphFont"/>
    <w:link w:val="Heading1"/>
    <w:uiPriority w:val="3"/>
    <w:rsid w:val="006F1A55"/>
    <w:rPr>
      <w:rFonts w:ascii="Arial" w:eastAsiaTheme="majorEastAsia" w:hAnsi="Arial" w:cs="Arial"/>
      <w:bCs/>
      <w:color w:val="002664"/>
      <w:sz w:val="40"/>
      <w:szCs w:val="52"/>
    </w:rPr>
  </w:style>
  <w:style w:type="character" w:customStyle="1" w:styleId="Heading2Char">
    <w:name w:val="Heading 2 Char"/>
    <w:aliases w:val="ŠHeading 2 Char"/>
    <w:basedOn w:val="DefaultParagraphFont"/>
    <w:link w:val="Heading2"/>
    <w:uiPriority w:val="3"/>
    <w:rsid w:val="006F1A55"/>
    <w:rPr>
      <w:rFonts w:ascii="Arial" w:eastAsiaTheme="majorEastAsia" w:hAnsi="Arial" w:cs="Arial"/>
      <w:bCs/>
      <w:color w:val="002664"/>
      <w:sz w:val="36"/>
      <w:szCs w:val="48"/>
    </w:rPr>
  </w:style>
  <w:style w:type="paragraph" w:styleId="TOCHeading">
    <w:name w:val="TOC Heading"/>
    <w:aliases w:val="ŠTOC Heading"/>
    <w:basedOn w:val="Heading1"/>
    <w:next w:val="Normal"/>
    <w:uiPriority w:val="38"/>
    <w:qFormat/>
    <w:rsid w:val="00734023"/>
    <w:pPr>
      <w:spacing w:after="240"/>
      <w:outlineLvl w:val="9"/>
    </w:pPr>
    <w:rPr>
      <w:szCs w:val="40"/>
    </w:rPr>
  </w:style>
  <w:style w:type="paragraph" w:styleId="Footer">
    <w:name w:val="footer"/>
    <w:aliases w:val="ŠFooter"/>
    <w:basedOn w:val="Normal"/>
    <w:link w:val="FooterChar"/>
    <w:uiPriority w:val="19"/>
    <w:rsid w:val="00734023"/>
    <w:pPr>
      <w:tabs>
        <w:tab w:val="center" w:pos="4513"/>
        <w:tab w:val="right" w:pos="9026"/>
        <w:tab w:val="right" w:pos="10773"/>
      </w:tabs>
      <w:spacing w:after="0" w:line="23" w:lineRule="atLeast"/>
      <w:ind w:right="-567"/>
    </w:pPr>
    <w:rPr>
      <w:sz w:val="18"/>
      <w:szCs w:val="18"/>
    </w:rPr>
  </w:style>
  <w:style w:type="character" w:customStyle="1" w:styleId="FooterChar">
    <w:name w:val="Footer Char"/>
    <w:aliases w:val="ŠFooter Char"/>
    <w:basedOn w:val="DefaultParagraphFont"/>
    <w:link w:val="Footer"/>
    <w:uiPriority w:val="19"/>
    <w:rsid w:val="00734023"/>
    <w:rPr>
      <w:rFonts w:ascii="Arial" w:hAnsi="Arial" w:cs="Arial"/>
      <w:sz w:val="18"/>
      <w:szCs w:val="18"/>
    </w:rPr>
  </w:style>
  <w:style w:type="paragraph" w:styleId="Header">
    <w:name w:val="header"/>
    <w:aliases w:val="ŠHeader"/>
    <w:basedOn w:val="Normal"/>
    <w:link w:val="HeaderChar"/>
    <w:uiPriority w:val="16"/>
    <w:rsid w:val="00734023"/>
    <w:rPr>
      <w:noProof/>
      <w:color w:val="002664"/>
      <w:sz w:val="28"/>
      <w:szCs w:val="28"/>
    </w:rPr>
  </w:style>
  <w:style w:type="character" w:customStyle="1" w:styleId="HeaderChar">
    <w:name w:val="Header Char"/>
    <w:aliases w:val="ŠHeader Char"/>
    <w:basedOn w:val="DefaultParagraphFont"/>
    <w:link w:val="Header"/>
    <w:uiPriority w:val="16"/>
    <w:rsid w:val="00734023"/>
    <w:rPr>
      <w:rFonts w:ascii="Arial" w:hAnsi="Arial" w:cs="Arial"/>
      <w:noProof/>
      <w:color w:val="002664"/>
      <w:sz w:val="28"/>
      <w:szCs w:val="28"/>
    </w:rPr>
  </w:style>
  <w:style w:type="character" w:customStyle="1" w:styleId="Heading3Char">
    <w:name w:val="Heading 3 Char"/>
    <w:aliases w:val="ŠHeading 3 Char"/>
    <w:basedOn w:val="DefaultParagraphFont"/>
    <w:link w:val="Heading3"/>
    <w:uiPriority w:val="4"/>
    <w:rsid w:val="00734023"/>
    <w:rPr>
      <w:rFonts w:ascii="Arial" w:hAnsi="Arial" w:cs="Arial"/>
      <w:color w:val="002664"/>
      <w:sz w:val="32"/>
      <w:szCs w:val="40"/>
    </w:rPr>
  </w:style>
  <w:style w:type="character" w:customStyle="1" w:styleId="Heading4Char">
    <w:name w:val="Heading 4 Char"/>
    <w:aliases w:val="ŠHeading 4 Char"/>
    <w:basedOn w:val="DefaultParagraphFont"/>
    <w:link w:val="Heading4"/>
    <w:uiPriority w:val="5"/>
    <w:rsid w:val="00734023"/>
    <w:rPr>
      <w:rFonts w:ascii="Arial" w:hAnsi="Arial" w:cs="Arial"/>
      <w:color w:val="002664"/>
      <w:sz w:val="28"/>
      <w:szCs w:val="36"/>
    </w:rPr>
  </w:style>
  <w:style w:type="character" w:customStyle="1" w:styleId="Heading5Char">
    <w:name w:val="Heading 5 Char"/>
    <w:aliases w:val="ŠHeading 5 Char"/>
    <w:basedOn w:val="DefaultParagraphFont"/>
    <w:link w:val="Heading5"/>
    <w:uiPriority w:val="6"/>
    <w:rsid w:val="00734023"/>
    <w:rPr>
      <w:rFonts w:ascii="Arial" w:hAnsi="Arial" w:cs="Arial"/>
      <w:b/>
      <w:szCs w:val="32"/>
    </w:rPr>
  </w:style>
  <w:style w:type="character" w:styleId="UnresolvedMention">
    <w:name w:val="Unresolved Mention"/>
    <w:basedOn w:val="DefaultParagraphFont"/>
    <w:uiPriority w:val="99"/>
    <w:semiHidden/>
    <w:unhideWhenUsed/>
    <w:rsid w:val="00734023"/>
    <w:rPr>
      <w:color w:val="605E5C"/>
      <w:shd w:val="clear" w:color="auto" w:fill="E1DFDD"/>
    </w:rPr>
  </w:style>
  <w:style w:type="character" w:styleId="Emphasis">
    <w:name w:val="Emphasis"/>
    <w:aliases w:val="ŠEmphasis,Italic"/>
    <w:qFormat/>
    <w:rsid w:val="00734023"/>
    <w:rPr>
      <w:i/>
      <w:iCs/>
    </w:rPr>
  </w:style>
  <w:style w:type="character" w:styleId="SubtleEmphasis">
    <w:name w:val="Subtle Emphasis"/>
    <w:basedOn w:val="DefaultParagraphFont"/>
    <w:uiPriority w:val="19"/>
    <w:semiHidden/>
    <w:qFormat/>
    <w:rsid w:val="00734023"/>
    <w:rPr>
      <w:i/>
      <w:iCs/>
      <w:color w:val="404040" w:themeColor="text1" w:themeTint="BF"/>
    </w:rPr>
  </w:style>
  <w:style w:type="paragraph" w:styleId="TOC4">
    <w:name w:val="toc 4"/>
    <w:aliases w:val="ŠTOC 4"/>
    <w:basedOn w:val="Normal"/>
    <w:next w:val="Normal"/>
    <w:autoRedefine/>
    <w:uiPriority w:val="39"/>
    <w:unhideWhenUsed/>
    <w:rsid w:val="00734023"/>
    <w:pPr>
      <w:spacing w:before="0"/>
      <w:ind w:left="488"/>
    </w:pPr>
  </w:style>
  <w:style w:type="character" w:styleId="CommentReference">
    <w:name w:val="annotation reference"/>
    <w:basedOn w:val="DefaultParagraphFont"/>
    <w:uiPriority w:val="99"/>
    <w:semiHidden/>
    <w:unhideWhenUsed/>
    <w:rsid w:val="00734023"/>
    <w:rPr>
      <w:sz w:val="16"/>
      <w:szCs w:val="16"/>
    </w:rPr>
  </w:style>
  <w:style w:type="paragraph" w:styleId="CommentText">
    <w:name w:val="annotation text"/>
    <w:basedOn w:val="Normal"/>
    <w:link w:val="CommentTextChar"/>
    <w:uiPriority w:val="99"/>
    <w:unhideWhenUsed/>
    <w:rsid w:val="00734023"/>
    <w:pPr>
      <w:spacing w:line="240" w:lineRule="auto"/>
    </w:pPr>
    <w:rPr>
      <w:sz w:val="20"/>
      <w:szCs w:val="20"/>
    </w:rPr>
  </w:style>
  <w:style w:type="character" w:customStyle="1" w:styleId="CommentTextChar">
    <w:name w:val="Comment Text Char"/>
    <w:basedOn w:val="DefaultParagraphFont"/>
    <w:link w:val="CommentText"/>
    <w:uiPriority w:val="99"/>
    <w:rsid w:val="00734023"/>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734023"/>
    <w:rPr>
      <w:b/>
      <w:bCs/>
    </w:rPr>
  </w:style>
  <w:style w:type="character" w:customStyle="1" w:styleId="CommentSubjectChar">
    <w:name w:val="Comment Subject Char"/>
    <w:basedOn w:val="CommentTextChar"/>
    <w:link w:val="CommentSubject"/>
    <w:uiPriority w:val="99"/>
    <w:semiHidden/>
    <w:rsid w:val="00734023"/>
    <w:rPr>
      <w:rFonts w:ascii="Arial" w:hAnsi="Arial" w:cs="Arial"/>
      <w:b/>
      <w:bCs/>
      <w:sz w:val="20"/>
      <w:szCs w:val="20"/>
    </w:rPr>
  </w:style>
  <w:style w:type="paragraph" w:styleId="ListParagraph">
    <w:name w:val="List Paragraph"/>
    <w:aliases w:val="ŠList Paragraph"/>
    <w:basedOn w:val="Normal"/>
    <w:link w:val="ListParagraphChar"/>
    <w:uiPriority w:val="1"/>
    <w:unhideWhenUsed/>
    <w:qFormat/>
    <w:rsid w:val="00734023"/>
    <w:pPr>
      <w:ind w:left="567"/>
    </w:pPr>
  </w:style>
  <w:style w:type="paragraph" w:styleId="Revision">
    <w:name w:val="Revision"/>
    <w:hidden/>
    <w:uiPriority w:val="99"/>
    <w:semiHidden/>
    <w:rsid w:val="00087D95"/>
    <w:pPr>
      <w:spacing w:after="0" w:line="240" w:lineRule="auto"/>
    </w:pPr>
    <w:rPr>
      <w:rFonts w:ascii="Arial" w:hAnsi="Arial" w:cs="Arial"/>
      <w:sz w:val="24"/>
      <w:szCs w:val="24"/>
    </w:rPr>
  </w:style>
  <w:style w:type="character" w:styleId="FollowedHyperlink">
    <w:name w:val="FollowedHyperlink"/>
    <w:basedOn w:val="DefaultParagraphFont"/>
    <w:uiPriority w:val="99"/>
    <w:semiHidden/>
    <w:unhideWhenUsed/>
    <w:rsid w:val="00734023"/>
    <w:rPr>
      <w:color w:val="954F72" w:themeColor="followedHyperlink"/>
      <w:u w:val="single"/>
    </w:rPr>
  </w:style>
  <w:style w:type="paragraph" w:styleId="BalloonText">
    <w:name w:val="Balloon Text"/>
    <w:basedOn w:val="Normal"/>
    <w:link w:val="BalloonTextChar"/>
    <w:uiPriority w:val="99"/>
    <w:semiHidden/>
    <w:unhideWhenUsed/>
    <w:rsid w:val="00B53FC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FC7"/>
    <w:rPr>
      <w:rFonts w:ascii="Segoe UI" w:hAnsi="Segoe UI" w:cs="Segoe UI"/>
      <w:sz w:val="18"/>
      <w:szCs w:val="18"/>
    </w:rPr>
  </w:style>
  <w:style w:type="paragraph" w:styleId="ListBullet3">
    <w:name w:val="List Bullet 3"/>
    <w:aliases w:val="ŠList Bullet 3"/>
    <w:basedOn w:val="Normal"/>
    <w:uiPriority w:val="10"/>
    <w:rsid w:val="00734023"/>
    <w:pPr>
      <w:numPr>
        <w:numId w:val="2"/>
      </w:numPr>
    </w:pPr>
  </w:style>
  <w:style w:type="paragraph" w:styleId="ListNumber3">
    <w:name w:val="List Number 3"/>
    <w:aliases w:val="ŠList Number 3"/>
    <w:basedOn w:val="ListBullet3"/>
    <w:uiPriority w:val="8"/>
    <w:rsid w:val="00734023"/>
    <w:pPr>
      <w:numPr>
        <w:ilvl w:val="2"/>
        <w:numId w:val="4"/>
      </w:numPr>
    </w:pPr>
  </w:style>
  <w:style w:type="character" w:styleId="PlaceholderText">
    <w:name w:val="Placeholder Text"/>
    <w:basedOn w:val="DefaultParagraphFont"/>
    <w:uiPriority w:val="99"/>
    <w:semiHidden/>
    <w:rsid w:val="00734023"/>
    <w:rPr>
      <w:color w:val="808080"/>
    </w:rPr>
  </w:style>
  <w:style w:type="character" w:customStyle="1" w:styleId="BoldItalic">
    <w:name w:val="ŠBold Italic"/>
    <w:basedOn w:val="DefaultParagraphFont"/>
    <w:uiPriority w:val="1"/>
    <w:qFormat/>
    <w:rsid w:val="00734023"/>
    <w:rPr>
      <w:b/>
      <w:i/>
      <w:iCs/>
    </w:rPr>
  </w:style>
  <w:style w:type="paragraph" w:customStyle="1" w:styleId="Documentname">
    <w:name w:val="ŠDocument name"/>
    <w:basedOn w:val="Normal"/>
    <w:next w:val="Normal"/>
    <w:uiPriority w:val="17"/>
    <w:qFormat/>
    <w:rsid w:val="00734023"/>
    <w:pPr>
      <w:pBdr>
        <w:bottom w:val="single" w:sz="8" w:space="10" w:color="D0CECE" w:themeColor="background2" w:themeShade="E6"/>
      </w:pBdr>
      <w:spacing w:before="0" w:after="240" w:line="276" w:lineRule="auto"/>
      <w:jc w:val="right"/>
    </w:pPr>
    <w:rPr>
      <w:bCs/>
      <w:sz w:val="18"/>
      <w:szCs w:val="18"/>
    </w:rPr>
  </w:style>
  <w:style w:type="paragraph" w:customStyle="1" w:styleId="FeatureBox3">
    <w:name w:val="ŠFeature Box 3"/>
    <w:basedOn w:val="Normal"/>
    <w:next w:val="Normal"/>
    <w:uiPriority w:val="13"/>
    <w:qFormat/>
    <w:rsid w:val="00734023"/>
    <w:pPr>
      <w:pBdr>
        <w:top w:val="single" w:sz="24" w:space="10" w:color="FFB8C2"/>
        <w:left w:val="single" w:sz="24" w:space="10" w:color="FFB8C2"/>
        <w:bottom w:val="single" w:sz="24" w:space="10" w:color="FFB8C2"/>
        <w:right w:val="single" w:sz="24" w:space="10" w:color="FFB8C2"/>
      </w:pBdr>
      <w:shd w:val="clear" w:color="auto" w:fill="FFB8C2"/>
    </w:pPr>
  </w:style>
  <w:style w:type="paragraph" w:customStyle="1" w:styleId="FeatureBox4">
    <w:name w:val="ŠFeature Box 4"/>
    <w:basedOn w:val="FeatureBox2"/>
    <w:next w:val="Normal"/>
    <w:uiPriority w:val="14"/>
    <w:qFormat/>
    <w:rsid w:val="00734023"/>
    <w:pPr>
      <w:pBdr>
        <w:top w:val="single" w:sz="24" w:space="10" w:color="EBEBEB"/>
        <w:left w:val="single" w:sz="24" w:space="10" w:color="EBEBEB"/>
        <w:bottom w:val="single" w:sz="24" w:space="10" w:color="EBEBEB"/>
        <w:right w:val="single" w:sz="24" w:space="10" w:color="EBEBEB"/>
      </w:pBdr>
      <w:shd w:val="clear" w:color="auto" w:fill="EBEBEB"/>
    </w:pPr>
  </w:style>
  <w:style w:type="paragraph" w:customStyle="1" w:styleId="Imageattributioncaption">
    <w:name w:val="ŠImage attribution caption"/>
    <w:basedOn w:val="Normal"/>
    <w:next w:val="Normal"/>
    <w:uiPriority w:val="15"/>
    <w:qFormat/>
    <w:rsid w:val="00734023"/>
    <w:pPr>
      <w:spacing w:after="0"/>
    </w:pPr>
    <w:rPr>
      <w:sz w:val="18"/>
      <w:szCs w:val="18"/>
    </w:rPr>
  </w:style>
  <w:style w:type="paragraph" w:customStyle="1" w:styleId="Pulloutquote">
    <w:name w:val="ŠPull out quote"/>
    <w:basedOn w:val="Normal"/>
    <w:next w:val="Normal"/>
    <w:uiPriority w:val="20"/>
    <w:qFormat/>
    <w:rsid w:val="00734023"/>
    <w:pPr>
      <w:keepNext/>
      <w:ind w:left="567" w:right="57"/>
    </w:pPr>
    <w:rPr>
      <w:szCs w:val="22"/>
    </w:rPr>
  </w:style>
  <w:style w:type="paragraph" w:customStyle="1" w:styleId="Subtitle0">
    <w:name w:val="ŠSubtitle"/>
    <w:basedOn w:val="Normal"/>
    <w:link w:val="SubtitleChar0"/>
    <w:uiPriority w:val="2"/>
    <w:qFormat/>
    <w:rsid w:val="00734023"/>
    <w:pPr>
      <w:spacing w:before="360"/>
    </w:pPr>
    <w:rPr>
      <w:color w:val="002664"/>
      <w:sz w:val="44"/>
      <w:szCs w:val="48"/>
    </w:rPr>
  </w:style>
  <w:style w:type="character" w:customStyle="1" w:styleId="SubtitleChar0">
    <w:name w:val="ŠSubtitle Char"/>
    <w:basedOn w:val="DefaultParagraphFont"/>
    <w:link w:val="Subtitle0"/>
    <w:uiPriority w:val="2"/>
    <w:rsid w:val="00734023"/>
    <w:rPr>
      <w:rFonts w:ascii="Arial" w:hAnsi="Arial" w:cs="Arial"/>
      <w:color w:val="002664"/>
      <w:sz w:val="44"/>
      <w:szCs w:val="48"/>
    </w:rPr>
  </w:style>
  <w:style w:type="paragraph" w:styleId="NormalWeb">
    <w:name w:val="Normal (Web)"/>
    <w:basedOn w:val="Normal"/>
    <w:uiPriority w:val="99"/>
    <w:semiHidden/>
    <w:unhideWhenUsed/>
    <w:rsid w:val="00472DAF"/>
    <w:pPr>
      <w:suppressAutoHyphens w:val="0"/>
      <w:spacing w:before="100" w:beforeAutospacing="1" w:after="100" w:afterAutospacing="1" w:line="240" w:lineRule="auto"/>
    </w:pPr>
    <w:rPr>
      <w:rFonts w:ascii="Times New Roman" w:eastAsia="Times New Roman" w:hAnsi="Times New Roman" w:cs="Times New Roman"/>
      <w:sz w:val="24"/>
      <w:lang w:eastAsia="en-AU"/>
    </w:rPr>
  </w:style>
  <w:style w:type="table" w:customStyle="1" w:styleId="Answerspace">
    <w:name w:val="Answer space"/>
    <w:basedOn w:val="TableNormal"/>
    <w:uiPriority w:val="99"/>
    <w:rsid w:val="001337EF"/>
    <w:pPr>
      <w:spacing w:after="0" w:line="240" w:lineRule="auto"/>
    </w:pPr>
    <w:rPr>
      <w:sz w:val="24"/>
      <w:szCs w:val="24"/>
      <w:lang w:val="en-US"/>
    </w:rPr>
    <w:tblPr>
      <w:tblBorders>
        <w:top w:val="single" w:sz="4" w:space="0" w:color="CBEDFD"/>
        <w:left w:val="single" w:sz="4" w:space="0" w:color="CBEDFD"/>
        <w:bottom w:val="single" w:sz="4" w:space="0" w:color="CBEDFD"/>
        <w:right w:val="single" w:sz="4" w:space="0" w:color="CBEDFD"/>
        <w:insideH w:val="single" w:sz="4" w:space="0" w:color="CBEDFD"/>
        <w:insideV w:val="single" w:sz="4" w:space="0" w:color="CBEDFD"/>
      </w:tblBorders>
    </w:tblPr>
    <w:tcPr>
      <w:shd w:val="clear" w:color="auto" w:fill="auto"/>
    </w:tcPr>
  </w:style>
  <w:style w:type="paragraph" w:customStyle="1" w:styleId="MultipleChoice">
    <w:name w:val="Multiple Choice"/>
    <w:basedOn w:val="Normal"/>
    <w:link w:val="MultipleChoiceChar"/>
    <w:qFormat/>
    <w:rsid w:val="007C57DE"/>
    <w:pPr>
      <w:numPr>
        <w:numId w:val="8"/>
      </w:numPr>
      <w:suppressAutoHyphens w:val="0"/>
      <w:spacing w:before="80" w:after="0" w:line="240" w:lineRule="auto"/>
      <w:ind w:left="1287" w:hanging="567"/>
    </w:pPr>
    <w:rPr>
      <w:rFonts w:eastAsiaTheme="minorEastAsia"/>
      <w:sz w:val="24"/>
      <w:lang w:val="en-GB" w:eastAsia="ja-JP"/>
    </w:rPr>
  </w:style>
  <w:style w:type="character" w:customStyle="1" w:styleId="ListParagraphChar">
    <w:name w:val="List Paragraph Char"/>
    <w:aliases w:val="ŠList Paragraph Char"/>
    <w:basedOn w:val="DefaultParagraphFont"/>
    <w:link w:val="ListParagraph"/>
    <w:uiPriority w:val="1"/>
    <w:rsid w:val="007C57DE"/>
    <w:rPr>
      <w:rFonts w:ascii="Arial" w:hAnsi="Arial" w:cs="Arial"/>
      <w:szCs w:val="24"/>
    </w:rPr>
  </w:style>
  <w:style w:type="character" w:customStyle="1" w:styleId="MultipleChoiceChar">
    <w:name w:val="Multiple Choice Char"/>
    <w:basedOn w:val="ListParagraphChar"/>
    <w:link w:val="MultipleChoice"/>
    <w:rsid w:val="007C57DE"/>
    <w:rPr>
      <w:rFonts w:ascii="Arial" w:eastAsiaTheme="minorEastAsia" w:hAnsi="Arial" w:cs="Arial"/>
      <w:sz w:val="24"/>
      <w:szCs w:val="24"/>
      <w:lang w:val="en-GB" w:eastAsia="ja-JP"/>
    </w:rPr>
  </w:style>
  <w:style w:type="paragraph" w:customStyle="1" w:styleId="ExamTip">
    <w:name w:val="Exam Tip"/>
    <w:basedOn w:val="Normal"/>
    <w:link w:val="ExamTipChar"/>
    <w:qFormat/>
    <w:rsid w:val="007C57DE"/>
    <w:pPr>
      <w:suppressAutoHyphens w:val="0"/>
      <w:spacing w:before="120" w:after="0" w:line="278" w:lineRule="auto"/>
      <w:ind w:firstLine="567"/>
    </w:pPr>
    <w:rPr>
      <w:rFonts w:asciiTheme="minorHAnsi" w:eastAsiaTheme="minorEastAsia" w:hAnsiTheme="minorHAnsi" w:cstheme="minorBidi"/>
      <w:b/>
      <w:bCs/>
      <w:i/>
      <w:sz w:val="20"/>
      <w:lang w:val="en-GB" w:eastAsia="ja-JP"/>
    </w:rPr>
  </w:style>
  <w:style w:type="character" w:customStyle="1" w:styleId="ExamTipChar">
    <w:name w:val="Exam Tip Char"/>
    <w:basedOn w:val="DefaultParagraphFont"/>
    <w:link w:val="ExamTip"/>
    <w:rsid w:val="007C57DE"/>
    <w:rPr>
      <w:rFonts w:eastAsiaTheme="minorEastAsia"/>
      <w:b/>
      <w:bCs/>
      <w:i/>
      <w:sz w:val="20"/>
      <w:szCs w:val="24"/>
      <w:lang w:val="en-GB" w:eastAsia="ja-JP"/>
    </w:rPr>
  </w:style>
  <w:style w:type="table" w:customStyle="1" w:styleId="MatchingQuestions">
    <w:name w:val="Matching Questions"/>
    <w:basedOn w:val="TableNormal"/>
    <w:uiPriority w:val="99"/>
    <w:rsid w:val="007C57DE"/>
    <w:pPr>
      <w:spacing w:after="0" w:line="240" w:lineRule="auto"/>
    </w:pPr>
    <w:rPr>
      <w:rFonts w:eastAsiaTheme="minorEastAsia"/>
      <w:sz w:val="24"/>
      <w:szCs w:val="24"/>
      <w:lang w:val="en-GB" w:eastAsia="ja-JP"/>
    </w:rPr>
    <w:tblPr>
      <w:tblInd w:w="1134" w:type="dxa"/>
      <w:tblCellMar>
        <w:top w:w="113" w:type="dxa"/>
        <w:bottom w:w="113" w:type="dxa"/>
      </w:tblCellMar>
    </w:tblPr>
  </w:style>
  <w:style w:type="paragraph" w:customStyle="1" w:styleId="MultipleAnswer">
    <w:name w:val="Multiple Answer"/>
    <w:basedOn w:val="Normal"/>
    <w:link w:val="MultipleAnswerChar"/>
    <w:qFormat/>
    <w:rsid w:val="007C57DE"/>
    <w:pPr>
      <w:numPr>
        <w:numId w:val="9"/>
      </w:numPr>
      <w:suppressAutoHyphens w:val="0"/>
      <w:spacing w:before="80" w:after="0" w:line="240" w:lineRule="auto"/>
      <w:ind w:left="1287" w:hanging="567"/>
    </w:pPr>
    <w:rPr>
      <w:rFonts w:eastAsiaTheme="minorEastAsia"/>
      <w:sz w:val="24"/>
      <w:lang w:val="en-GB" w:eastAsia="ja-JP"/>
    </w:rPr>
  </w:style>
  <w:style w:type="character" w:customStyle="1" w:styleId="MultipleAnswerChar">
    <w:name w:val="Multiple Answer Char"/>
    <w:basedOn w:val="ListParagraphChar"/>
    <w:link w:val="MultipleAnswer"/>
    <w:rsid w:val="007C57DE"/>
    <w:rPr>
      <w:rFonts w:ascii="Arial" w:eastAsiaTheme="minorEastAsia" w:hAnsi="Arial" w:cs="Arial"/>
      <w:sz w:val="24"/>
      <w:szCs w:val="24"/>
      <w:lang w:val="en-GB" w:eastAsia="ja-JP"/>
    </w:rPr>
  </w:style>
  <w:style w:type="table" w:customStyle="1" w:styleId="WrittenAnswer">
    <w:name w:val="Written Answer"/>
    <w:basedOn w:val="TableNormal"/>
    <w:uiPriority w:val="99"/>
    <w:rsid w:val="007C57DE"/>
    <w:pPr>
      <w:spacing w:after="0" w:line="240" w:lineRule="auto"/>
    </w:pPr>
    <w:rPr>
      <w:rFonts w:eastAsiaTheme="minorEastAsia"/>
      <w:sz w:val="60"/>
      <w:szCs w:val="24"/>
      <w:lang w:val="en-GB" w:eastAsia="ja-JP"/>
    </w:rPr>
    <w:tblPr>
      <w:tblBorders>
        <w:bottom w:val="single" w:sz="4" w:space="0" w:color="auto"/>
        <w:insideH w:val="single" w:sz="4" w:space="0" w:color="auto"/>
      </w:tblBorders>
    </w:tblPr>
  </w:style>
  <w:style w:type="character" w:styleId="Mention">
    <w:name w:val="Mention"/>
    <w:basedOn w:val="DefaultParagraphFont"/>
    <w:uiPriority w:val="99"/>
    <w:unhideWhenUsed/>
    <w:rsid w:val="009D46BC"/>
    <w:rPr>
      <w:color w:val="2B579A"/>
      <w:shd w:val="clear" w:color="auto" w:fill="E1DFDD"/>
    </w:rPr>
  </w:style>
  <w:style w:type="table" w:customStyle="1" w:styleId="TableGrid1">
    <w:name w:val="Table Grid1"/>
    <w:basedOn w:val="TableNormal"/>
    <w:next w:val="TableGrid"/>
    <w:uiPriority w:val="59"/>
    <w:rsid w:val="009D46BC"/>
    <w:pPr>
      <w:spacing w:after="0" w:line="240" w:lineRule="auto"/>
    </w:pPr>
    <w:rPr>
      <w:rFonts w:eastAsiaTheme="minorEastAsia"/>
      <w:sz w:val="24"/>
      <w:szCs w:val="24"/>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9196">
      <w:bodyDiv w:val="1"/>
      <w:marLeft w:val="0"/>
      <w:marRight w:val="0"/>
      <w:marTop w:val="0"/>
      <w:marBottom w:val="0"/>
      <w:divBdr>
        <w:top w:val="none" w:sz="0" w:space="0" w:color="auto"/>
        <w:left w:val="none" w:sz="0" w:space="0" w:color="auto"/>
        <w:bottom w:val="none" w:sz="0" w:space="0" w:color="auto"/>
        <w:right w:val="none" w:sz="0" w:space="0" w:color="auto"/>
      </w:divBdr>
      <w:divsChild>
        <w:div w:id="1625576252">
          <w:marLeft w:val="0"/>
          <w:marRight w:val="0"/>
          <w:marTop w:val="0"/>
          <w:marBottom w:val="0"/>
          <w:divBdr>
            <w:top w:val="none" w:sz="0" w:space="0" w:color="auto"/>
            <w:left w:val="none" w:sz="0" w:space="0" w:color="auto"/>
            <w:bottom w:val="none" w:sz="0" w:space="0" w:color="auto"/>
            <w:right w:val="none" w:sz="0" w:space="0" w:color="auto"/>
          </w:divBdr>
        </w:div>
        <w:div w:id="1253315066">
          <w:marLeft w:val="0"/>
          <w:marRight w:val="0"/>
          <w:marTop w:val="0"/>
          <w:marBottom w:val="0"/>
          <w:divBdr>
            <w:top w:val="none" w:sz="0" w:space="0" w:color="auto"/>
            <w:left w:val="none" w:sz="0" w:space="0" w:color="auto"/>
            <w:bottom w:val="none" w:sz="0" w:space="0" w:color="auto"/>
            <w:right w:val="none" w:sz="0" w:space="0" w:color="auto"/>
          </w:divBdr>
        </w:div>
        <w:div w:id="1108233462">
          <w:marLeft w:val="0"/>
          <w:marRight w:val="0"/>
          <w:marTop w:val="0"/>
          <w:marBottom w:val="0"/>
          <w:divBdr>
            <w:top w:val="none" w:sz="0" w:space="0" w:color="auto"/>
            <w:left w:val="none" w:sz="0" w:space="0" w:color="auto"/>
            <w:bottom w:val="none" w:sz="0" w:space="0" w:color="auto"/>
            <w:right w:val="none" w:sz="0" w:space="0" w:color="auto"/>
          </w:divBdr>
        </w:div>
        <w:div w:id="689987067">
          <w:marLeft w:val="0"/>
          <w:marRight w:val="0"/>
          <w:marTop w:val="0"/>
          <w:marBottom w:val="0"/>
          <w:divBdr>
            <w:top w:val="none" w:sz="0" w:space="0" w:color="auto"/>
            <w:left w:val="none" w:sz="0" w:space="0" w:color="auto"/>
            <w:bottom w:val="none" w:sz="0" w:space="0" w:color="auto"/>
            <w:right w:val="none" w:sz="0" w:space="0" w:color="auto"/>
          </w:divBdr>
        </w:div>
      </w:divsChild>
    </w:div>
    <w:div w:id="129514836">
      <w:bodyDiv w:val="1"/>
      <w:marLeft w:val="0"/>
      <w:marRight w:val="0"/>
      <w:marTop w:val="0"/>
      <w:marBottom w:val="0"/>
      <w:divBdr>
        <w:top w:val="none" w:sz="0" w:space="0" w:color="auto"/>
        <w:left w:val="none" w:sz="0" w:space="0" w:color="auto"/>
        <w:bottom w:val="none" w:sz="0" w:space="0" w:color="auto"/>
        <w:right w:val="none" w:sz="0" w:space="0" w:color="auto"/>
      </w:divBdr>
      <w:divsChild>
        <w:div w:id="1588150940">
          <w:marLeft w:val="0"/>
          <w:marRight w:val="0"/>
          <w:marTop w:val="0"/>
          <w:marBottom w:val="0"/>
          <w:divBdr>
            <w:top w:val="single" w:sz="2" w:space="0" w:color="auto"/>
            <w:left w:val="single" w:sz="2" w:space="0" w:color="auto"/>
            <w:bottom w:val="single" w:sz="2" w:space="0" w:color="auto"/>
            <w:right w:val="single" w:sz="2" w:space="0" w:color="auto"/>
          </w:divBdr>
        </w:div>
      </w:divsChild>
    </w:div>
    <w:div w:id="178475924">
      <w:bodyDiv w:val="1"/>
      <w:marLeft w:val="0"/>
      <w:marRight w:val="0"/>
      <w:marTop w:val="0"/>
      <w:marBottom w:val="0"/>
      <w:divBdr>
        <w:top w:val="none" w:sz="0" w:space="0" w:color="auto"/>
        <w:left w:val="none" w:sz="0" w:space="0" w:color="auto"/>
        <w:bottom w:val="none" w:sz="0" w:space="0" w:color="auto"/>
        <w:right w:val="none" w:sz="0" w:space="0" w:color="auto"/>
      </w:divBdr>
      <w:divsChild>
        <w:div w:id="369575134">
          <w:marLeft w:val="0"/>
          <w:marRight w:val="0"/>
          <w:marTop w:val="0"/>
          <w:marBottom w:val="0"/>
          <w:divBdr>
            <w:top w:val="single" w:sz="2" w:space="0" w:color="auto"/>
            <w:left w:val="single" w:sz="2" w:space="0" w:color="auto"/>
            <w:bottom w:val="single" w:sz="2" w:space="0" w:color="auto"/>
            <w:right w:val="single" w:sz="2" w:space="0" w:color="auto"/>
          </w:divBdr>
        </w:div>
      </w:divsChild>
    </w:div>
    <w:div w:id="180626775">
      <w:bodyDiv w:val="1"/>
      <w:marLeft w:val="0"/>
      <w:marRight w:val="0"/>
      <w:marTop w:val="0"/>
      <w:marBottom w:val="0"/>
      <w:divBdr>
        <w:top w:val="none" w:sz="0" w:space="0" w:color="auto"/>
        <w:left w:val="none" w:sz="0" w:space="0" w:color="auto"/>
        <w:bottom w:val="none" w:sz="0" w:space="0" w:color="auto"/>
        <w:right w:val="none" w:sz="0" w:space="0" w:color="auto"/>
      </w:divBdr>
    </w:div>
    <w:div w:id="252470592">
      <w:bodyDiv w:val="1"/>
      <w:marLeft w:val="0"/>
      <w:marRight w:val="0"/>
      <w:marTop w:val="0"/>
      <w:marBottom w:val="0"/>
      <w:divBdr>
        <w:top w:val="none" w:sz="0" w:space="0" w:color="auto"/>
        <w:left w:val="none" w:sz="0" w:space="0" w:color="auto"/>
        <w:bottom w:val="none" w:sz="0" w:space="0" w:color="auto"/>
        <w:right w:val="none" w:sz="0" w:space="0" w:color="auto"/>
      </w:divBdr>
      <w:divsChild>
        <w:div w:id="2137479782">
          <w:marLeft w:val="0"/>
          <w:marRight w:val="0"/>
          <w:marTop w:val="0"/>
          <w:marBottom w:val="0"/>
          <w:divBdr>
            <w:top w:val="single" w:sz="2" w:space="0" w:color="auto"/>
            <w:left w:val="single" w:sz="2" w:space="0" w:color="auto"/>
            <w:bottom w:val="single" w:sz="2" w:space="0" w:color="auto"/>
            <w:right w:val="single" w:sz="2" w:space="0" w:color="auto"/>
          </w:divBdr>
        </w:div>
      </w:divsChild>
    </w:div>
    <w:div w:id="534929833">
      <w:bodyDiv w:val="1"/>
      <w:marLeft w:val="0"/>
      <w:marRight w:val="0"/>
      <w:marTop w:val="0"/>
      <w:marBottom w:val="0"/>
      <w:divBdr>
        <w:top w:val="none" w:sz="0" w:space="0" w:color="auto"/>
        <w:left w:val="none" w:sz="0" w:space="0" w:color="auto"/>
        <w:bottom w:val="none" w:sz="0" w:space="0" w:color="auto"/>
        <w:right w:val="none" w:sz="0" w:space="0" w:color="auto"/>
      </w:divBdr>
    </w:div>
    <w:div w:id="599875990">
      <w:bodyDiv w:val="1"/>
      <w:marLeft w:val="0"/>
      <w:marRight w:val="0"/>
      <w:marTop w:val="0"/>
      <w:marBottom w:val="0"/>
      <w:divBdr>
        <w:top w:val="none" w:sz="0" w:space="0" w:color="auto"/>
        <w:left w:val="none" w:sz="0" w:space="0" w:color="auto"/>
        <w:bottom w:val="none" w:sz="0" w:space="0" w:color="auto"/>
        <w:right w:val="none" w:sz="0" w:space="0" w:color="auto"/>
      </w:divBdr>
      <w:divsChild>
        <w:div w:id="548883293">
          <w:marLeft w:val="0"/>
          <w:marRight w:val="0"/>
          <w:marTop w:val="0"/>
          <w:marBottom w:val="0"/>
          <w:divBdr>
            <w:top w:val="none" w:sz="0" w:space="0" w:color="auto"/>
            <w:left w:val="none" w:sz="0" w:space="0" w:color="auto"/>
            <w:bottom w:val="none" w:sz="0" w:space="0" w:color="auto"/>
            <w:right w:val="none" w:sz="0" w:space="0" w:color="auto"/>
          </w:divBdr>
        </w:div>
        <w:div w:id="1222986963">
          <w:marLeft w:val="0"/>
          <w:marRight w:val="0"/>
          <w:marTop w:val="0"/>
          <w:marBottom w:val="0"/>
          <w:divBdr>
            <w:top w:val="none" w:sz="0" w:space="0" w:color="auto"/>
            <w:left w:val="none" w:sz="0" w:space="0" w:color="auto"/>
            <w:bottom w:val="none" w:sz="0" w:space="0" w:color="auto"/>
            <w:right w:val="none" w:sz="0" w:space="0" w:color="auto"/>
          </w:divBdr>
        </w:div>
        <w:div w:id="1780182285">
          <w:marLeft w:val="0"/>
          <w:marRight w:val="0"/>
          <w:marTop w:val="0"/>
          <w:marBottom w:val="0"/>
          <w:divBdr>
            <w:top w:val="none" w:sz="0" w:space="0" w:color="auto"/>
            <w:left w:val="none" w:sz="0" w:space="0" w:color="auto"/>
            <w:bottom w:val="none" w:sz="0" w:space="0" w:color="auto"/>
            <w:right w:val="none" w:sz="0" w:space="0" w:color="auto"/>
          </w:divBdr>
        </w:div>
      </w:divsChild>
    </w:div>
    <w:div w:id="665328649">
      <w:bodyDiv w:val="1"/>
      <w:marLeft w:val="0"/>
      <w:marRight w:val="0"/>
      <w:marTop w:val="0"/>
      <w:marBottom w:val="0"/>
      <w:divBdr>
        <w:top w:val="none" w:sz="0" w:space="0" w:color="auto"/>
        <w:left w:val="none" w:sz="0" w:space="0" w:color="auto"/>
        <w:bottom w:val="none" w:sz="0" w:space="0" w:color="auto"/>
        <w:right w:val="none" w:sz="0" w:space="0" w:color="auto"/>
      </w:divBdr>
    </w:div>
    <w:div w:id="806358758">
      <w:bodyDiv w:val="1"/>
      <w:marLeft w:val="0"/>
      <w:marRight w:val="0"/>
      <w:marTop w:val="0"/>
      <w:marBottom w:val="0"/>
      <w:divBdr>
        <w:top w:val="none" w:sz="0" w:space="0" w:color="auto"/>
        <w:left w:val="none" w:sz="0" w:space="0" w:color="auto"/>
        <w:bottom w:val="none" w:sz="0" w:space="0" w:color="auto"/>
        <w:right w:val="none" w:sz="0" w:space="0" w:color="auto"/>
      </w:divBdr>
    </w:div>
    <w:div w:id="951942126">
      <w:bodyDiv w:val="1"/>
      <w:marLeft w:val="0"/>
      <w:marRight w:val="0"/>
      <w:marTop w:val="0"/>
      <w:marBottom w:val="0"/>
      <w:divBdr>
        <w:top w:val="none" w:sz="0" w:space="0" w:color="auto"/>
        <w:left w:val="none" w:sz="0" w:space="0" w:color="auto"/>
        <w:bottom w:val="none" w:sz="0" w:space="0" w:color="auto"/>
        <w:right w:val="none" w:sz="0" w:space="0" w:color="auto"/>
      </w:divBdr>
      <w:divsChild>
        <w:div w:id="635643778">
          <w:marLeft w:val="0"/>
          <w:marRight w:val="0"/>
          <w:marTop w:val="0"/>
          <w:marBottom w:val="0"/>
          <w:divBdr>
            <w:top w:val="single" w:sz="2" w:space="0" w:color="auto"/>
            <w:left w:val="single" w:sz="2" w:space="0" w:color="auto"/>
            <w:bottom w:val="single" w:sz="2" w:space="0" w:color="auto"/>
            <w:right w:val="single" w:sz="2" w:space="0" w:color="auto"/>
          </w:divBdr>
        </w:div>
      </w:divsChild>
    </w:div>
    <w:div w:id="985476737">
      <w:bodyDiv w:val="1"/>
      <w:marLeft w:val="0"/>
      <w:marRight w:val="0"/>
      <w:marTop w:val="0"/>
      <w:marBottom w:val="0"/>
      <w:divBdr>
        <w:top w:val="none" w:sz="0" w:space="0" w:color="auto"/>
        <w:left w:val="none" w:sz="0" w:space="0" w:color="auto"/>
        <w:bottom w:val="none" w:sz="0" w:space="0" w:color="auto"/>
        <w:right w:val="none" w:sz="0" w:space="0" w:color="auto"/>
      </w:divBdr>
    </w:div>
    <w:div w:id="1081751306">
      <w:bodyDiv w:val="1"/>
      <w:marLeft w:val="0"/>
      <w:marRight w:val="0"/>
      <w:marTop w:val="0"/>
      <w:marBottom w:val="0"/>
      <w:divBdr>
        <w:top w:val="none" w:sz="0" w:space="0" w:color="auto"/>
        <w:left w:val="none" w:sz="0" w:space="0" w:color="auto"/>
        <w:bottom w:val="none" w:sz="0" w:space="0" w:color="auto"/>
        <w:right w:val="none" w:sz="0" w:space="0" w:color="auto"/>
      </w:divBdr>
    </w:div>
    <w:div w:id="1251934412">
      <w:bodyDiv w:val="1"/>
      <w:marLeft w:val="0"/>
      <w:marRight w:val="0"/>
      <w:marTop w:val="0"/>
      <w:marBottom w:val="0"/>
      <w:divBdr>
        <w:top w:val="none" w:sz="0" w:space="0" w:color="auto"/>
        <w:left w:val="none" w:sz="0" w:space="0" w:color="auto"/>
        <w:bottom w:val="none" w:sz="0" w:space="0" w:color="auto"/>
        <w:right w:val="none" w:sz="0" w:space="0" w:color="auto"/>
      </w:divBdr>
    </w:div>
    <w:div w:id="1362046256">
      <w:bodyDiv w:val="1"/>
      <w:marLeft w:val="0"/>
      <w:marRight w:val="0"/>
      <w:marTop w:val="0"/>
      <w:marBottom w:val="0"/>
      <w:divBdr>
        <w:top w:val="none" w:sz="0" w:space="0" w:color="auto"/>
        <w:left w:val="none" w:sz="0" w:space="0" w:color="auto"/>
        <w:bottom w:val="none" w:sz="0" w:space="0" w:color="auto"/>
        <w:right w:val="none" w:sz="0" w:space="0" w:color="auto"/>
      </w:divBdr>
      <w:divsChild>
        <w:div w:id="8144493">
          <w:marLeft w:val="0"/>
          <w:marRight w:val="0"/>
          <w:marTop w:val="0"/>
          <w:marBottom w:val="0"/>
          <w:divBdr>
            <w:top w:val="single" w:sz="2" w:space="0" w:color="auto"/>
            <w:left w:val="single" w:sz="2" w:space="0" w:color="auto"/>
            <w:bottom w:val="single" w:sz="2" w:space="0" w:color="auto"/>
            <w:right w:val="single" w:sz="2" w:space="0" w:color="auto"/>
          </w:divBdr>
        </w:div>
      </w:divsChild>
    </w:div>
    <w:div w:id="1410350084">
      <w:bodyDiv w:val="1"/>
      <w:marLeft w:val="0"/>
      <w:marRight w:val="0"/>
      <w:marTop w:val="0"/>
      <w:marBottom w:val="0"/>
      <w:divBdr>
        <w:top w:val="none" w:sz="0" w:space="0" w:color="auto"/>
        <w:left w:val="none" w:sz="0" w:space="0" w:color="auto"/>
        <w:bottom w:val="none" w:sz="0" w:space="0" w:color="auto"/>
        <w:right w:val="none" w:sz="0" w:space="0" w:color="auto"/>
      </w:divBdr>
      <w:divsChild>
        <w:div w:id="1478692650">
          <w:marLeft w:val="0"/>
          <w:marRight w:val="0"/>
          <w:marTop w:val="0"/>
          <w:marBottom w:val="0"/>
          <w:divBdr>
            <w:top w:val="none" w:sz="0" w:space="0" w:color="auto"/>
            <w:left w:val="none" w:sz="0" w:space="0" w:color="auto"/>
            <w:bottom w:val="none" w:sz="0" w:space="0" w:color="auto"/>
            <w:right w:val="none" w:sz="0" w:space="0" w:color="auto"/>
          </w:divBdr>
        </w:div>
        <w:div w:id="932667286">
          <w:marLeft w:val="0"/>
          <w:marRight w:val="0"/>
          <w:marTop w:val="0"/>
          <w:marBottom w:val="0"/>
          <w:divBdr>
            <w:top w:val="none" w:sz="0" w:space="0" w:color="auto"/>
            <w:left w:val="none" w:sz="0" w:space="0" w:color="auto"/>
            <w:bottom w:val="none" w:sz="0" w:space="0" w:color="auto"/>
            <w:right w:val="none" w:sz="0" w:space="0" w:color="auto"/>
          </w:divBdr>
        </w:div>
        <w:div w:id="298650397">
          <w:marLeft w:val="0"/>
          <w:marRight w:val="0"/>
          <w:marTop w:val="0"/>
          <w:marBottom w:val="0"/>
          <w:divBdr>
            <w:top w:val="none" w:sz="0" w:space="0" w:color="auto"/>
            <w:left w:val="none" w:sz="0" w:space="0" w:color="auto"/>
            <w:bottom w:val="none" w:sz="0" w:space="0" w:color="auto"/>
            <w:right w:val="none" w:sz="0" w:space="0" w:color="auto"/>
          </w:divBdr>
        </w:div>
      </w:divsChild>
    </w:div>
    <w:div w:id="1426733752">
      <w:bodyDiv w:val="1"/>
      <w:marLeft w:val="0"/>
      <w:marRight w:val="0"/>
      <w:marTop w:val="0"/>
      <w:marBottom w:val="0"/>
      <w:divBdr>
        <w:top w:val="none" w:sz="0" w:space="0" w:color="auto"/>
        <w:left w:val="none" w:sz="0" w:space="0" w:color="auto"/>
        <w:bottom w:val="none" w:sz="0" w:space="0" w:color="auto"/>
        <w:right w:val="none" w:sz="0" w:space="0" w:color="auto"/>
      </w:divBdr>
    </w:div>
    <w:div w:id="1428430420">
      <w:bodyDiv w:val="1"/>
      <w:marLeft w:val="0"/>
      <w:marRight w:val="0"/>
      <w:marTop w:val="0"/>
      <w:marBottom w:val="0"/>
      <w:divBdr>
        <w:top w:val="none" w:sz="0" w:space="0" w:color="auto"/>
        <w:left w:val="none" w:sz="0" w:space="0" w:color="auto"/>
        <w:bottom w:val="none" w:sz="0" w:space="0" w:color="auto"/>
        <w:right w:val="none" w:sz="0" w:space="0" w:color="auto"/>
      </w:divBdr>
      <w:divsChild>
        <w:div w:id="1696035445">
          <w:marLeft w:val="0"/>
          <w:marRight w:val="0"/>
          <w:marTop w:val="0"/>
          <w:marBottom w:val="0"/>
          <w:divBdr>
            <w:top w:val="single" w:sz="2" w:space="0" w:color="auto"/>
            <w:left w:val="single" w:sz="2" w:space="0" w:color="auto"/>
            <w:bottom w:val="single" w:sz="2" w:space="0" w:color="auto"/>
            <w:right w:val="single" w:sz="2" w:space="0" w:color="auto"/>
          </w:divBdr>
        </w:div>
        <w:div w:id="761100469">
          <w:marLeft w:val="0"/>
          <w:marRight w:val="0"/>
          <w:marTop w:val="0"/>
          <w:marBottom w:val="0"/>
          <w:divBdr>
            <w:top w:val="single" w:sz="2" w:space="0" w:color="auto"/>
            <w:left w:val="single" w:sz="2" w:space="0" w:color="auto"/>
            <w:bottom w:val="single" w:sz="2" w:space="0" w:color="auto"/>
            <w:right w:val="single" w:sz="2" w:space="0" w:color="auto"/>
          </w:divBdr>
        </w:div>
        <w:div w:id="1884053569">
          <w:marLeft w:val="0"/>
          <w:marRight w:val="0"/>
          <w:marTop w:val="0"/>
          <w:marBottom w:val="0"/>
          <w:divBdr>
            <w:top w:val="single" w:sz="2" w:space="0" w:color="auto"/>
            <w:left w:val="single" w:sz="2" w:space="0" w:color="auto"/>
            <w:bottom w:val="single" w:sz="2" w:space="0" w:color="auto"/>
            <w:right w:val="single" w:sz="2" w:space="0" w:color="auto"/>
          </w:divBdr>
        </w:div>
      </w:divsChild>
    </w:div>
    <w:div w:id="1442333026">
      <w:bodyDiv w:val="1"/>
      <w:marLeft w:val="0"/>
      <w:marRight w:val="0"/>
      <w:marTop w:val="0"/>
      <w:marBottom w:val="0"/>
      <w:divBdr>
        <w:top w:val="none" w:sz="0" w:space="0" w:color="auto"/>
        <w:left w:val="none" w:sz="0" w:space="0" w:color="auto"/>
        <w:bottom w:val="none" w:sz="0" w:space="0" w:color="auto"/>
        <w:right w:val="none" w:sz="0" w:space="0" w:color="auto"/>
      </w:divBdr>
    </w:div>
    <w:div w:id="1761563960">
      <w:bodyDiv w:val="1"/>
      <w:marLeft w:val="0"/>
      <w:marRight w:val="0"/>
      <w:marTop w:val="0"/>
      <w:marBottom w:val="0"/>
      <w:divBdr>
        <w:top w:val="none" w:sz="0" w:space="0" w:color="auto"/>
        <w:left w:val="none" w:sz="0" w:space="0" w:color="auto"/>
        <w:bottom w:val="none" w:sz="0" w:space="0" w:color="auto"/>
        <w:right w:val="none" w:sz="0" w:space="0" w:color="auto"/>
      </w:divBdr>
      <w:divsChild>
        <w:div w:id="1571891015">
          <w:marLeft w:val="0"/>
          <w:marRight w:val="0"/>
          <w:marTop w:val="0"/>
          <w:marBottom w:val="0"/>
          <w:divBdr>
            <w:top w:val="single" w:sz="2" w:space="0" w:color="auto"/>
            <w:left w:val="single" w:sz="2" w:space="0" w:color="auto"/>
            <w:bottom w:val="single" w:sz="2" w:space="0" w:color="auto"/>
            <w:right w:val="single" w:sz="2" w:space="0" w:color="auto"/>
          </w:divBdr>
        </w:div>
      </w:divsChild>
    </w:div>
    <w:div w:id="1824851064">
      <w:bodyDiv w:val="1"/>
      <w:marLeft w:val="0"/>
      <w:marRight w:val="0"/>
      <w:marTop w:val="0"/>
      <w:marBottom w:val="0"/>
      <w:divBdr>
        <w:top w:val="none" w:sz="0" w:space="0" w:color="auto"/>
        <w:left w:val="none" w:sz="0" w:space="0" w:color="auto"/>
        <w:bottom w:val="none" w:sz="0" w:space="0" w:color="auto"/>
        <w:right w:val="none" w:sz="0" w:space="0" w:color="auto"/>
      </w:divBdr>
      <w:divsChild>
        <w:div w:id="821166783">
          <w:marLeft w:val="0"/>
          <w:marRight w:val="0"/>
          <w:marTop w:val="0"/>
          <w:marBottom w:val="0"/>
          <w:divBdr>
            <w:top w:val="single" w:sz="2" w:space="0" w:color="auto"/>
            <w:left w:val="single" w:sz="2" w:space="0" w:color="auto"/>
            <w:bottom w:val="single" w:sz="2" w:space="0" w:color="auto"/>
            <w:right w:val="single" w:sz="2" w:space="0" w:color="auto"/>
          </w:divBdr>
        </w:div>
      </w:divsChild>
    </w:div>
    <w:div w:id="1897859751">
      <w:bodyDiv w:val="1"/>
      <w:marLeft w:val="0"/>
      <w:marRight w:val="0"/>
      <w:marTop w:val="0"/>
      <w:marBottom w:val="0"/>
      <w:divBdr>
        <w:top w:val="none" w:sz="0" w:space="0" w:color="auto"/>
        <w:left w:val="none" w:sz="0" w:space="0" w:color="auto"/>
        <w:bottom w:val="none" w:sz="0" w:space="0" w:color="auto"/>
        <w:right w:val="none" w:sz="0" w:space="0" w:color="auto"/>
      </w:divBdr>
      <w:divsChild>
        <w:div w:id="1695686485">
          <w:marLeft w:val="0"/>
          <w:marRight w:val="0"/>
          <w:marTop w:val="0"/>
          <w:marBottom w:val="0"/>
          <w:divBdr>
            <w:top w:val="none" w:sz="0" w:space="0" w:color="auto"/>
            <w:left w:val="none" w:sz="0" w:space="0" w:color="auto"/>
            <w:bottom w:val="none" w:sz="0" w:space="0" w:color="auto"/>
            <w:right w:val="none" w:sz="0" w:space="0" w:color="auto"/>
          </w:divBdr>
        </w:div>
        <w:div w:id="123736217">
          <w:marLeft w:val="0"/>
          <w:marRight w:val="0"/>
          <w:marTop w:val="0"/>
          <w:marBottom w:val="0"/>
          <w:divBdr>
            <w:top w:val="none" w:sz="0" w:space="0" w:color="auto"/>
            <w:left w:val="none" w:sz="0" w:space="0" w:color="auto"/>
            <w:bottom w:val="none" w:sz="0" w:space="0" w:color="auto"/>
            <w:right w:val="none" w:sz="0" w:space="0" w:color="auto"/>
          </w:divBdr>
        </w:div>
        <w:div w:id="988438138">
          <w:marLeft w:val="0"/>
          <w:marRight w:val="0"/>
          <w:marTop w:val="0"/>
          <w:marBottom w:val="0"/>
          <w:divBdr>
            <w:top w:val="none" w:sz="0" w:space="0" w:color="auto"/>
            <w:left w:val="none" w:sz="0" w:space="0" w:color="auto"/>
            <w:bottom w:val="none" w:sz="0" w:space="0" w:color="auto"/>
            <w:right w:val="none" w:sz="0" w:space="0" w:color="auto"/>
          </w:divBdr>
        </w:div>
        <w:div w:id="93981052">
          <w:marLeft w:val="0"/>
          <w:marRight w:val="0"/>
          <w:marTop w:val="0"/>
          <w:marBottom w:val="0"/>
          <w:divBdr>
            <w:top w:val="none" w:sz="0" w:space="0" w:color="auto"/>
            <w:left w:val="none" w:sz="0" w:space="0" w:color="auto"/>
            <w:bottom w:val="none" w:sz="0" w:space="0" w:color="auto"/>
            <w:right w:val="none" w:sz="0" w:space="0" w:color="auto"/>
          </w:divBdr>
        </w:div>
      </w:divsChild>
    </w:div>
    <w:div w:id="2030259642">
      <w:bodyDiv w:val="1"/>
      <w:marLeft w:val="0"/>
      <w:marRight w:val="0"/>
      <w:marTop w:val="0"/>
      <w:marBottom w:val="0"/>
      <w:divBdr>
        <w:top w:val="none" w:sz="0" w:space="0" w:color="auto"/>
        <w:left w:val="none" w:sz="0" w:space="0" w:color="auto"/>
        <w:bottom w:val="none" w:sz="0" w:space="0" w:color="auto"/>
        <w:right w:val="none" w:sz="0" w:space="0" w:color="auto"/>
      </w:divBdr>
      <w:divsChild>
        <w:div w:id="1870560711">
          <w:marLeft w:val="0"/>
          <w:marRight w:val="0"/>
          <w:marTop w:val="0"/>
          <w:marBottom w:val="0"/>
          <w:divBdr>
            <w:top w:val="single" w:sz="2" w:space="0" w:color="auto"/>
            <w:left w:val="single" w:sz="2" w:space="0" w:color="auto"/>
            <w:bottom w:val="single" w:sz="2" w:space="0" w:color="auto"/>
            <w:right w:val="single" w:sz="2" w:space="0" w:color="auto"/>
          </w:divBdr>
        </w:div>
      </w:divsChild>
    </w:div>
    <w:div w:id="2030331409">
      <w:bodyDiv w:val="1"/>
      <w:marLeft w:val="0"/>
      <w:marRight w:val="0"/>
      <w:marTop w:val="0"/>
      <w:marBottom w:val="0"/>
      <w:divBdr>
        <w:top w:val="none" w:sz="0" w:space="0" w:color="auto"/>
        <w:left w:val="none" w:sz="0" w:space="0" w:color="auto"/>
        <w:bottom w:val="none" w:sz="0" w:space="0" w:color="auto"/>
        <w:right w:val="none" w:sz="0" w:space="0" w:color="auto"/>
      </w:divBdr>
      <w:divsChild>
        <w:div w:id="1373458031">
          <w:marLeft w:val="0"/>
          <w:marRight w:val="0"/>
          <w:marTop w:val="0"/>
          <w:marBottom w:val="0"/>
          <w:divBdr>
            <w:top w:val="single" w:sz="2" w:space="0" w:color="auto"/>
            <w:left w:val="single" w:sz="2" w:space="0" w:color="auto"/>
            <w:bottom w:val="single" w:sz="2" w:space="0" w:color="auto"/>
            <w:right w:val="single" w:sz="2" w:space="0" w:color="auto"/>
          </w:divBdr>
        </w:div>
        <w:div w:id="537741133">
          <w:marLeft w:val="0"/>
          <w:marRight w:val="0"/>
          <w:marTop w:val="0"/>
          <w:marBottom w:val="0"/>
          <w:divBdr>
            <w:top w:val="single" w:sz="2" w:space="0" w:color="auto"/>
            <w:left w:val="single" w:sz="2" w:space="0" w:color="auto"/>
            <w:bottom w:val="single" w:sz="2" w:space="0" w:color="auto"/>
            <w:right w:val="single" w:sz="2" w:space="0" w:color="auto"/>
          </w:divBdr>
        </w:div>
      </w:divsChild>
    </w:div>
    <w:div w:id="2080865285">
      <w:bodyDiv w:val="1"/>
      <w:marLeft w:val="0"/>
      <w:marRight w:val="0"/>
      <w:marTop w:val="0"/>
      <w:marBottom w:val="0"/>
      <w:divBdr>
        <w:top w:val="none" w:sz="0" w:space="0" w:color="auto"/>
        <w:left w:val="none" w:sz="0" w:space="0" w:color="auto"/>
        <w:bottom w:val="none" w:sz="0" w:space="0" w:color="auto"/>
        <w:right w:val="none" w:sz="0" w:space="0" w:color="auto"/>
      </w:divBdr>
      <w:divsChild>
        <w:div w:id="289167146">
          <w:marLeft w:val="0"/>
          <w:marRight w:val="0"/>
          <w:marTop w:val="0"/>
          <w:marBottom w:val="0"/>
          <w:divBdr>
            <w:top w:val="single" w:sz="2" w:space="0" w:color="auto"/>
            <w:left w:val="single" w:sz="2" w:space="0" w:color="auto"/>
            <w:bottom w:val="single" w:sz="2" w:space="0" w:color="auto"/>
            <w:right w:val="single" w:sz="2" w:space="0" w:color="auto"/>
          </w:divBdr>
        </w:div>
      </w:divsChild>
    </w:div>
    <w:div w:id="2111078382">
      <w:bodyDiv w:val="1"/>
      <w:marLeft w:val="0"/>
      <w:marRight w:val="0"/>
      <w:marTop w:val="0"/>
      <w:marBottom w:val="0"/>
      <w:divBdr>
        <w:top w:val="none" w:sz="0" w:space="0" w:color="auto"/>
        <w:left w:val="none" w:sz="0" w:space="0" w:color="auto"/>
        <w:bottom w:val="none" w:sz="0" w:space="0" w:color="auto"/>
        <w:right w:val="none" w:sz="0" w:space="0" w:color="auto"/>
      </w:divBdr>
      <w:divsChild>
        <w:div w:id="208763896">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oter" Target="footer1.xm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creativecommons.org/licenses/by/4.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creativecommons.org/licenses/by/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ose11\Downloads\CR-secondary-assessment-task-template.DOTX" TargetMode="External"/></Relationships>
</file>

<file path=word/documenttasks/documenttasks1.xml><?xml version="1.0" encoding="utf-8"?>
<t:Tasks xmlns:t="http://schemas.microsoft.com/office/tasks/2019/documenttasks" xmlns:oel="http://schemas.microsoft.com/office/2019/extlst">
  <t:Task id="{75E965CB-C4C3-4376-8107-3DD09C6284FB}">
    <t:Anchor>
      <t:Comment id="1948760218"/>
    </t:Anchor>
    <t:History>
      <t:Event id="{0908366B-CBBF-4A14-8045-65C06D576FBF}" time="2025-07-01T05:43:18.343Z">
        <t:Attribution userId="S::Benjamin.Jones21@det.nsw.edu.au::e6e8a0f3-34fe-4d14-b7ab-3a9f1769fff2" userProvider="AD" userName="Ben Jones (Ben Jones)"/>
        <t:Anchor>
          <t:Comment id="615855674"/>
        </t:Anchor>
        <t:Create/>
      </t:Event>
      <t:Event id="{AF504B4C-9A5B-4202-B547-1E1CA104D064}" time="2025-07-01T05:43:18.343Z">
        <t:Attribution userId="S::Benjamin.Jones21@det.nsw.edu.au::e6e8a0f3-34fe-4d14-b7ab-3a9f1769fff2" userProvider="AD" userName="Ben Jones (Ben Jones)"/>
        <t:Anchor>
          <t:Comment id="615855674"/>
        </t:Anchor>
        <t:Assign userId="S::Michael.Kelly133@det.nsw.edu.au::72e0fc82-ffc3-45c2-9aa3-74b8fb485938" userProvider="AD" userName="Michael Kelly"/>
      </t:Event>
      <t:Event id="{3C1B97EA-02F5-48D8-9BB7-773ECCA5CABF}" time="2025-07-01T05:43:18.343Z">
        <t:Attribution userId="S::Benjamin.Jones21@det.nsw.edu.au::e6e8a0f3-34fe-4d14-b7ab-3a9f1769fff2" userProvider="AD" userName="Ben Jones (Ben Jones)"/>
        <t:Anchor>
          <t:Comment id="615855674"/>
        </t:Anchor>
        <t:SetTitle title="@Michael Kelly "/>
      </t:Event>
      <t:Event id="{8ED6447C-9A01-4E3C-A543-585D1FD49F2E}" time="2025-07-01T05:45:15.013Z">
        <t:Attribution userId="S::Michael.Kelly133@det.nsw.edu.au::72e0fc82-ffc3-45c2-9aa3-74b8fb485938" userProvider="AD" userName="Michael Kelly"/>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4cc3f4-09e2-4501-9337-30f379fdc506">
      <Terms xmlns="http://schemas.microsoft.com/office/infopath/2007/PartnerControls"/>
    </lcf76f155ced4ddcb4097134ff3c332f>
    <TaxCatchAll xmlns="c496f2b0-75d3-46ec-aaa3-adcd25c2c74f"/>
    <Contributor xmlns="414cc3f4-09e2-4501-9337-30f379fdc506">
      <UserInfo>
        <DisplayName/>
        <AccountId xsi:nil="true"/>
        <AccountType/>
      </UserInfo>
    </Contributor>
    <Stage xmlns="414cc3f4-09e2-4501-9337-30f379fdc50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8F8680283E1194282B4E58C2DE10B9E" ma:contentTypeVersion="21" ma:contentTypeDescription="Create a new document." ma:contentTypeScope="" ma:versionID="20679081f6b450ac01d1fc68eb236e90">
  <xsd:schema xmlns:xsd="http://www.w3.org/2001/XMLSchema" xmlns:xs="http://www.w3.org/2001/XMLSchema" xmlns:p="http://schemas.microsoft.com/office/2006/metadata/properties" xmlns:ns2="414cc3f4-09e2-4501-9337-30f379fdc506" xmlns:ns3="c496f2b0-75d3-46ec-aaa3-adcd25c2c74f" targetNamespace="http://schemas.microsoft.com/office/2006/metadata/properties" ma:root="true" ma:fieldsID="18426b89047de12c95bcbcf4b5c45b91" ns2:_="" ns3:_="">
    <xsd:import namespace="414cc3f4-09e2-4501-9337-30f379fdc506"/>
    <xsd:import namespace="c496f2b0-75d3-46ec-aaa3-adcd25c2c74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Stage" minOccurs="0"/>
                <xsd:element ref="ns2:MediaLengthInSeconds" minOccurs="0"/>
                <xsd:element ref="ns2:Contributor"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4cc3f4-09e2-4501-9337-30f379fdc5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Stage" ma:index="20" nillable="true" ma:displayName="Stage" ma:format="Dropdown" ma:internalName="Stage">
      <xsd:simpleType>
        <xsd:restriction base="dms:Choice">
          <xsd:enumeration value="Stage 4"/>
          <xsd:enumeration value="Stage 5"/>
          <xsd:enumeration value="Stage 6"/>
        </xsd:restriction>
      </xsd:simpleType>
    </xsd:element>
    <xsd:element name="MediaLengthInSeconds" ma:index="21" nillable="true" ma:displayName="Length (seconds)" ma:internalName="MediaLengthInSeconds" ma:readOnly="true">
      <xsd:simpleType>
        <xsd:restriction base="dms:Unknown"/>
      </xsd:simpleType>
    </xsd:element>
    <xsd:element name="Contributor" ma:index="22" nillable="true" ma:displayName="Contributor" ma:description="Original contributor" ma:format="Dropdown" ma:list="UserInfo" ma:SharePointGroup="0" ma:internalName="Contribut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1f47cd6-212f-4ea2-b6af-f1d1e47bdb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96f2b0-75d3-46ec-aaa3-adcd25c2c74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01c9ee02-871d-4495-97b9-3d419f8ae805}" ma:internalName="TaxCatchAll" ma:showField="CatchAllData" ma:web="c496f2b0-75d3-46ec-aaa3-adcd25c2c7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19F137-B0EF-4C24-B8C1-9C159766A4F8}">
  <ds:schemaRefs>
    <ds:schemaRef ds:uri="http://schemas.openxmlformats.org/officeDocument/2006/bibliography"/>
  </ds:schemaRefs>
</ds:datastoreItem>
</file>

<file path=customXml/itemProps2.xml><?xml version="1.0" encoding="utf-8"?>
<ds:datastoreItem xmlns:ds="http://schemas.openxmlformats.org/officeDocument/2006/customXml" ds:itemID="{21CFEA73-57DE-4E93-8D72-E6D588A25A4D}">
  <ds:schemaRefs>
    <ds:schemaRef ds:uri="http://schemas.microsoft.com/sharepoint/v3/contenttype/forms"/>
  </ds:schemaRefs>
</ds:datastoreItem>
</file>

<file path=customXml/itemProps3.xml><?xml version="1.0" encoding="utf-8"?>
<ds:datastoreItem xmlns:ds="http://schemas.openxmlformats.org/officeDocument/2006/customXml" ds:itemID="{FF439B89-1293-43D6-9C32-D86AD4687670}">
  <ds:schemaRefs>
    <ds:schemaRef ds:uri="http://schemas.microsoft.com/office/infopath/2007/PartnerControls"/>
    <ds:schemaRef ds:uri="http://purl.org/dc/terms/"/>
    <ds:schemaRef ds:uri="http://www.w3.org/XML/1998/namespace"/>
    <ds:schemaRef ds:uri="http://purl.org/dc/elements/1.1/"/>
    <ds:schemaRef ds:uri="http://schemas.microsoft.com/office/2006/documentManagement/types"/>
    <ds:schemaRef ds:uri="c496f2b0-75d3-46ec-aaa3-adcd25c2c74f"/>
    <ds:schemaRef ds:uri="http://purl.org/dc/dcmitype/"/>
    <ds:schemaRef ds:uri="http://schemas.openxmlformats.org/package/2006/metadata/core-properties"/>
    <ds:schemaRef ds:uri="414cc3f4-09e2-4501-9337-30f379fdc506"/>
    <ds:schemaRef ds:uri="http://schemas.microsoft.com/office/2006/metadata/properties"/>
  </ds:schemaRefs>
</ds:datastoreItem>
</file>

<file path=customXml/itemProps4.xml><?xml version="1.0" encoding="utf-8"?>
<ds:datastoreItem xmlns:ds="http://schemas.openxmlformats.org/officeDocument/2006/customXml" ds:itemID="{B0E1F7F5-FAA8-4139-B8C3-7CFC9A79FC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4cc3f4-09e2-4501-9337-30f379fdc506"/>
    <ds:schemaRef ds:uri="c496f2b0-75d3-46ec-aaa3-adcd25c2c7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CR-secondary-assessment-task-template</Template>
  <TotalTime>2</TotalTime>
  <Pages>32</Pages>
  <Words>1933</Words>
  <Characters>11024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CR-secondary-assessment-task-template</vt:lpstr>
    </vt:vector>
  </TitlesOfParts>
  <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CR-secondary-assessment-task-template</dc:title>
  <dc:subject/>
  <dc:creator>Liz Rose</dc:creator>
  <cp:keywords/>
  <dc:description/>
  <cp:lastModifiedBy>Liz Rose (Liz Rose)</cp:lastModifiedBy>
  <cp:revision>2</cp:revision>
  <dcterms:created xsi:type="dcterms:W3CDTF">2026-02-27T02:41:00Z</dcterms:created>
  <dcterms:modified xsi:type="dcterms:W3CDTF">2026-02-27T02:41:00Z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0x010100B8F8680283E1194282B4E58C2DE10B9E</vt:lpwstr>
  </property>
  <property fmtid="{D5CDD505-2E9C-101B-9397-08002B2CF9AE}" pid="3" name="MSIP_Label_b603dfd7-d93a-4381-a340-2995d8282205_Enabled">
    <vt:lpwstr>true</vt:lpwstr>
  </property>
  <property fmtid="{D5CDD505-2E9C-101B-9397-08002B2CF9AE}" pid="4" name="MSIP_Label_b603dfd7-d93a-4381-a340-2995d8282205_SetDate">
    <vt:lpwstr>2023-10-06T01:26:14Z</vt:lpwstr>
  </property>
  <property fmtid="{D5CDD505-2E9C-101B-9397-08002B2CF9AE}" pid="5" name="MSIP_Label_b603dfd7-d93a-4381-a340-2995d8282205_Method">
    <vt:lpwstr>Standard</vt:lpwstr>
  </property>
  <property fmtid="{D5CDD505-2E9C-101B-9397-08002B2CF9AE}" pid="6" name="MSIP_Label_b603dfd7-d93a-4381-a340-2995d8282205_Name">
    <vt:lpwstr>OFFICIAL</vt:lpwstr>
  </property>
  <property fmtid="{D5CDD505-2E9C-101B-9397-08002B2CF9AE}" pid="7" name="MSIP_Label_b603dfd7-d93a-4381-a340-2995d8282205_SiteId">
    <vt:lpwstr>05a0e69a-418a-47c1-9c25-9387261bf991</vt:lpwstr>
  </property>
  <property fmtid="{D5CDD505-2E9C-101B-9397-08002B2CF9AE}" pid="8" name="MSIP_Label_b603dfd7-d93a-4381-a340-2995d8282205_ActionId">
    <vt:lpwstr>be916aa7-638b-4bf3-963e-1e9b36650c0f</vt:lpwstr>
  </property>
  <property fmtid="{D5CDD505-2E9C-101B-9397-08002B2CF9AE}" pid="9" name="MSIP_Label_b603dfd7-d93a-4381-a340-2995d8282205_ContentBits">
    <vt:lpwstr>0</vt:lpwstr>
  </property>
  <property fmtid="{D5CDD505-2E9C-101B-9397-08002B2CF9AE}" pid="10" name="MediaServiceImageTags">
    <vt:lpwstr/>
  </property>
</Properties>
</file>